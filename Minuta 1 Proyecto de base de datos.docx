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"/>
      </w:tblPr>
      <w:tblGrid>
        <w:gridCol w:w="7720"/>
        <w:gridCol w:w="2598"/>
      </w:tblGrid>
      <w:tr w:rsidR="002B2D13" w:rsidRPr="002502C1" w14:paraId="39D2BF73" w14:textId="77777777" w:rsidTr="001E0877">
        <w:tc>
          <w:tcPr>
            <w:tcW w:w="7650" w:type="dxa"/>
          </w:tcPr>
          <w:p w14:paraId="4995D58A" w14:textId="01A6D189" w:rsidR="002B2D13" w:rsidRPr="002502C1" w:rsidRDefault="0026689C">
            <w:pPr>
              <w:pStyle w:val="Ttulo"/>
              <w:rPr>
                <w:noProof/>
              </w:rPr>
            </w:pPr>
            <w:r>
              <w:rPr>
                <w:noProof/>
              </w:rPr>
              <w:t>MINUTA</w:t>
            </w:r>
          </w:p>
        </w:tc>
        <w:tc>
          <w:tcPr>
            <w:tcW w:w="2574" w:type="dxa"/>
            <w:vAlign w:val="bottom"/>
          </w:tcPr>
          <w:p w14:paraId="142DE89A" w14:textId="450D129A" w:rsidR="00D62E01" w:rsidRPr="002502C1" w:rsidRDefault="0088103D">
            <w:pPr>
              <w:pStyle w:val="Ttulo3"/>
              <w:rPr>
                <w:noProof/>
              </w:rPr>
            </w:pPr>
            <w:r>
              <w:rPr>
                <w:noProof/>
              </w:rPr>
              <w:t>02</w:t>
            </w:r>
            <w:r w:rsidR="009D72E2">
              <w:rPr>
                <w:noProof/>
              </w:rPr>
              <w:t>/0</w:t>
            </w:r>
            <w:r>
              <w:rPr>
                <w:noProof/>
              </w:rPr>
              <w:t>4</w:t>
            </w:r>
            <w:r w:rsidR="009D72E2">
              <w:rPr>
                <w:noProof/>
              </w:rPr>
              <w:t>/</w:t>
            </w:r>
            <w:r w:rsidR="006F7743">
              <w:rPr>
                <w:noProof/>
              </w:rPr>
              <w:t>2026</w:t>
            </w:r>
          </w:p>
          <w:p w14:paraId="40410AC7" w14:textId="2E6AAB50" w:rsidR="00D62E01" w:rsidRPr="002502C1" w:rsidRDefault="00874D2F">
            <w:pPr>
              <w:pStyle w:val="Ttulo3"/>
              <w:rPr>
                <w:noProof/>
              </w:rPr>
            </w:pPr>
            <w:r>
              <w:rPr>
                <w:noProof/>
              </w:rPr>
              <w:t>09:30</w:t>
            </w:r>
          </w:p>
          <w:sdt>
            <w:sdtPr>
              <w:rPr>
                <w:noProof/>
              </w:rPr>
              <w:alias w:val="Ubicación"/>
              <w:tag w:val="Ubicación"/>
              <w:id w:val="807176140"/>
              <w:placeholder>
                <w:docPart w:val="50B8C406D16E47469A1D3515952292DA"/>
              </w:placeholder>
              <w:temporary/>
              <w:showingPlcHdr/>
              <w15:appearance w15:val="hidden"/>
            </w:sdtPr>
            <w:sdtContent>
              <w:p w14:paraId="1A473BED" w14:textId="77777777" w:rsidR="002B2D13" w:rsidRPr="002502C1" w:rsidRDefault="00D62E01" w:rsidP="00D62E01">
                <w:pPr>
                  <w:pStyle w:val="Ttulo3"/>
                  <w:rPr>
                    <w:noProof/>
                  </w:rPr>
                </w:pPr>
                <w:r w:rsidRPr="002502C1">
                  <w:rPr>
                    <w:noProof/>
                    <w:lang w:bidi="es-ES"/>
                  </w:rPr>
                  <w:t>Ubicación</w:t>
                </w:r>
              </w:p>
            </w:sdtContent>
          </w:sdt>
        </w:tc>
      </w:tr>
    </w:tbl>
    <w:tbl>
      <w:tblPr>
        <w:tblStyle w:val="Tablanormal5"/>
        <w:tblW w:w="5000" w:type="pct"/>
        <w:tblCellMar>
          <w:top w:w="14" w:type="dxa"/>
          <w:left w:w="0" w:type="dxa"/>
          <w:bottom w:w="14" w:type="dxa"/>
          <w:right w:w="0" w:type="dxa"/>
        </w:tblCellMar>
        <w:tblLook w:val="0620" w:firstRow="1" w:lastRow="0" w:firstColumn="0" w:lastColumn="0" w:noHBand="1" w:noVBand="1"/>
        <w:tblDescription w:val="Tabla de diseño"/>
      </w:tblPr>
      <w:tblGrid>
        <w:gridCol w:w="1965"/>
        <w:gridCol w:w="3705"/>
        <w:gridCol w:w="1701"/>
        <w:gridCol w:w="2947"/>
      </w:tblGrid>
      <w:tr w:rsidR="002B2D13" w:rsidRPr="002502C1" w14:paraId="073CE41D" w14:textId="77777777" w:rsidTr="00077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5" w:type="dxa"/>
            <w:tcMar>
              <w:top w:w="144" w:type="dxa"/>
            </w:tcMar>
          </w:tcPr>
          <w:p w14:paraId="65077C23" w14:textId="05B00729" w:rsidR="002B2D13" w:rsidRPr="002502C1" w:rsidRDefault="00000000" w:rsidP="00D60069">
            <w:pPr>
              <w:pStyle w:val="Ttulo2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834805806"/>
                <w:placeholder>
                  <w:docPart w:val="9520DFF54B0A433092BA45FA059E5CE6"/>
                </w:placeholder>
                <w:temporary/>
                <w:showingPlcHdr/>
                <w15:appearance w15:val="hidden"/>
              </w:sdtPr>
              <w:sdtContent>
                <w:r w:rsidR="006344A8" w:rsidRPr="002502C1">
                  <w:rPr>
                    <w:noProof/>
                    <w:lang w:bidi="es-ES"/>
                  </w:rPr>
                  <w:t>Reunión organizada por:</w:t>
                </w:r>
              </w:sdtContent>
            </w:sdt>
          </w:p>
        </w:tc>
        <w:tc>
          <w:tcPr>
            <w:tcW w:w="3705" w:type="dxa"/>
            <w:tcMar>
              <w:top w:w="144" w:type="dxa"/>
            </w:tcMar>
          </w:tcPr>
          <w:p w14:paraId="5E9F73B8" w14:textId="77777777" w:rsidR="000502BC" w:rsidRDefault="000502BC" w:rsidP="000502BC">
            <w:pPr>
              <w:rPr>
                <w:noProof/>
              </w:rPr>
            </w:pPr>
            <w:r>
              <w:rPr>
                <w:noProof/>
              </w:rPr>
              <w:t>Estiben Andres Acuña Garita</w:t>
            </w:r>
          </w:p>
          <w:p w14:paraId="6B3230FD" w14:textId="617EF590" w:rsidR="002B2D13" w:rsidRPr="002502C1" w:rsidRDefault="002B2D13" w:rsidP="00D60069">
            <w:pPr>
              <w:spacing w:after="80"/>
              <w:rPr>
                <w:noProof/>
              </w:rPr>
            </w:pPr>
          </w:p>
        </w:tc>
        <w:tc>
          <w:tcPr>
            <w:tcW w:w="1701" w:type="dxa"/>
            <w:tcMar>
              <w:top w:w="144" w:type="dxa"/>
            </w:tcMar>
          </w:tcPr>
          <w:p w14:paraId="7F8E57C9" w14:textId="77777777" w:rsidR="002B2D13" w:rsidRPr="002502C1" w:rsidRDefault="00000000" w:rsidP="00D60069">
            <w:pPr>
              <w:pStyle w:val="Ttulo2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442851289"/>
                <w:placeholder>
                  <w:docPart w:val="B89071A01FC1482680C5C7EC3AEDFB27"/>
                </w:placeholder>
                <w:temporary/>
                <w:showingPlcHdr/>
                <w15:appearance w15:val="hidden"/>
              </w:sdtPr>
              <w:sdtContent>
                <w:r w:rsidR="006344A8" w:rsidRPr="002502C1">
                  <w:rPr>
                    <w:noProof/>
                    <w:lang w:bidi="es-ES"/>
                  </w:rPr>
                  <w:t>Tipo de reunión:</w:t>
                </w:r>
              </w:sdtContent>
            </w:sdt>
          </w:p>
        </w:tc>
        <w:tc>
          <w:tcPr>
            <w:tcW w:w="2947" w:type="dxa"/>
            <w:tcMar>
              <w:top w:w="144" w:type="dxa"/>
            </w:tcMar>
          </w:tcPr>
          <w:p w14:paraId="12CAC038" w14:textId="7A05F904" w:rsidR="002B2D13" w:rsidRPr="002502C1" w:rsidRDefault="003E18B1" w:rsidP="00D60069">
            <w:pPr>
              <w:spacing w:after="80"/>
              <w:rPr>
                <w:noProof/>
              </w:rPr>
            </w:pPr>
            <w:r>
              <w:rPr>
                <w:noProof/>
              </w:rPr>
              <w:t>W</w:t>
            </w:r>
            <w:r w:rsidR="00EF4865">
              <w:rPr>
                <w:noProof/>
              </w:rPr>
              <w:t>hatsApp</w:t>
            </w:r>
          </w:p>
        </w:tc>
      </w:tr>
      <w:tr w:rsidR="0049570A" w:rsidRPr="002502C1" w14:paraId="236CD714" w14:textId="77777777" w:rsidTr="000772A4">
        <w:sdt>
          <w:sdtPr>
            <w:rPr>
              <w:noProof/>
            </w:rPr>
            <w:id w:val="-906145096"/>
            <w:placeholder>
              <w:docPart w:val="8CCD28F2C05A44F0B555FDAD75E876CF"/>
            </w:placeholder>
            <w:temporary/>
            <w:showingPlcHdr/>
            <w15:appearance w15:val="hidden"/>
          </w:sdtPr>
          <w:sdtContent>
            <w:tc>
              <w:tcPr>
                <w:tcW w:w="1965" w:type="dxa"/>
              </w:tcPr>
              <w:p w14:paraId="4607CFC0" w14:textId="77777777" w:rsidR="0049570A" w:rsidRPr="002502C1" w:rsidRDefault="0049570A" w:rsidP="0049570A">
                <w:pPr>
                  <w:pStyle w:val="Ttulo2"/>
                  <w:spacing w:after="80"/>
                  <w:rPr>
                    <w:noProof/>
                  </w:rPr>
                </w:pPr>
                <w:r w:rsidRPr="002502C1">
                  <w:rPr>
                    <w:noProof/>
                    <w:lang w:bidi="es-ES"/>
                  </w:rPr>
                  <w:t>Responsable:</w:t>
                </w:r>
              </w:p>
            </w:tc>
          </w:sdtContent>
        </w:sdt>
        <w:tc>
          <w:tcPr>
            <w:tcW w:w="3705" w:type="dxa"/>
          </w:tcPr>
          <w:p w14:paraId="25B1D106" w14:textId="77777777" w:rsidR="0049570A" w:rsidRDefault="0049570A" w:rsidP="0049570A">
            <w:pPr>
              <w:rPr>
                <w:noProof/>
              </w:rPr>
            </w:pPr>
            <w:r>
              <w:rPr>
                <w:noProof/>
              </w:rPr>
              <w:t>Estiben Andres Acuña Garita</w:t>
            </w:r>
          </w:p>
          <w:p w14:paraId="34B9E0D4" w14:textId="47D7324F" w:rsidR="0049570A" w:rsidRPr="002502C1" w:rsidRDefault="0049570A" w:rsidP="0049570A">
            <w:pPr>
              <w:spacing w:after="80"/>
              <w:rPr>
                <w:noProof/>
              </w:rPr>
            </w:pPr>
          </w:p>
        </w:tc>
        <w:tc>
          <w:tcPr>
            <w:tcW w:w="1701" w:type="dxa"/>
          </w:tcPr>
          <w:p w14:paraId="59F2E3F4" w14:textId="77777777" w:rsidR="0049570A" w:rsidRPr="002502C1" w:rsidRDefault="00000000" w:rsidP="0049570A">
            <w:pPr>
              <w:pStyle w:val="Ttulo2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795647141"/>
                <w:placeholder>
                  <w:docPart w:val="D41D78A56A2F460080022A2EBD3877CA"/>
                </w:placeholder>
                <w:temporary/>
                <w:showingPlcHdr/>
                <w15:appearance w15:val="hidden"/>
              </w:sdtPr>
              <w:sdtContent>
                <w:r w:rsidR="0049570A" w:rsidRPr="002502C1">
                  <w:rPr>
                    <w:noProof/>
                    <w:lang w:bidi="es-ES"/>
                  </w:rPr>
                  <w:t>Encargado de tomar notas:</w:t>
                </w:r>
              </w:sdtContent>
            </w:sdt>
          </w:p>
        </w:tc>
        <w:tc>
          <w:tcPr>
            <w:tcW w:w="2947" w:type="dxa"/>
          </w:tcPr>
          <w:p w14:paraId="561FF7A8" w14:textId="74455671" w:rsidR="0049570A" w:rsidRPr="002502C1" w:rsidRDefault="0049570A" w:rsidP="0049570A">
            <w:pPr>
              <w:spacing w:after="80"/>
              <w:rPr>
                <w:noProof/>
              </w:rPr>
            </w:pPr>
            <w:r>
              <w:rPr>
                <w:noProof/>
              </w:rPr>
              <w:t xml:space="preserve">Jose Victor Gutierez Molina </w:t>
            </w:r>
          </w:p>
        </w:tc>
      </w:tr>
      <w:tr w:rsidR="0049570A" w:rsidRPr="002502C1" w14:paraId="75092AF9" w14:textId="77777777" w:rsidTr="000772A4">
        <w:tc>
          <w:tcPr>
            <w:tcW w:w="1965" w:type="dxa"/>
          </w:tcPr>
          <w:p w14:paraId="2183D516" w14:textId="77777777" w:rsidR="0049570A" w:rsidRPr="002502C1" w:rsidRDefault="00000000" w:rsidP="0049570A">
            <w:pPr>
              <w:pStyle w:val="Ttulo2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232768380"/>
                <w:placeholder>
                  <w:docPart w:val="D9FCA0023E7841BD8C7439B686F3BEA4"/>
                </w:placeholder>
                <w:temporary/>
                <w:showingPlcHdr/>
                <w15:appearance w15:val="hidden"/>
              </w:sdtPr>
              <w:sdtContent>
                <w:r w:rsidR="0049570A" w:rsidRPr="002502C1">
                  <w:rPr>
                    <w:noProof/>
                    <w:lang w:bidi="es-ES"/>
                  </w:rPr>
                  <w:t>Controlador del tiempo:</w:t>
                </w:r>
              </w:sdtContent>
            </w:sdt>
          </w:p>
        </w:tc>
        <w:tc>
          <w:tcPr>
            <w:tcW w:w="3705" w:type="dxa"/>
          </w:tcPr>
          <w:p w14:paraId="59927705" w14:textId="01286228" w:rsidR="0049570A" w:rsidRPr="002502C1" w:rsidRDefault="0049570A" w:rsidP="0049570A">
            <w:pPr>
              <w:spacing w:after="80"/>
              <w:rPr>
                <w:noProof/>
              </w:rPr>
            </w:pPr>
            <w:r>
              <w:rPr>
                <w:noProof/>
              </w:rPr>
              <w:t xml:space="preserve">Jose Victor Gutierez Molina </w:t>
            </w:r>
          </w:p>
        </w:tc>
        <w:tc>
          <w:tcPr>
            <w:tcW w:w="1701" w:type="dxa"/>
          </w:tcPr>
          <w:p w14:paraId="62ECE656" w14:textId="77777777" w:rsidR="0049570A" w:rsidRPr="002502C1" w:rsidRDefault="0049570A" w:rsidP="0049570A">
            <w:pPr>
              <w:pStyle w:val="Ttulo2"/>
              <w:spacing w:after="80"/>
              <w:rPr>
                <w:noProof/>
              </w:rPr>
            </w:pPr>
          </w:p>
        </w:tc>
        <w:tc>
          <w:tcPr>
            <w:tcW w:w="2947" w:type="dxa"/>
          </w:tcPr>
          <w:p w14:paraId="354D642F" w14:textId="77777777" w:rsidR="0049570A" w:rsidRPr="002502C1" w:rsidRDefault="0049570A" w:rsidP="0049570A">
            <w:pPr>
              <w:spacing w:after="80"/>
              <w:rPr>
                <w:noProof/>
              </w:rPr>
            </w:pPr>
          </w:p>
        </w:tc>
      </w:tr>
    </w:tbl>
    <w:tbl>
      <w:tblPr>
        <w:tblW w:w="5000" w:type="pct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Tabla de diseño"/>
      </w:tblPr>
      <w:tblGrid>
        <w:gridCol w:w="1843"/>
        <w:gridCol w:w="8475"/>
      </w:tblGrid>
      <w:tr w:rsidR="002B2D13" w:rsidRPr="002502C1" w14:paraId="4F3DE288" w14:textId="77777777" w:rsidTr="009D72E2">
        <w:tc>
          <w:tcPr>
            <w:tcW w:w="1843" w:type="dxa"/>
            <w:tcMar>
              <w:top w:w="144" w:type="dxa"/>
            </w:tcMar>
          </w:tcPr>
          <w:p w14:paraId="7BC292BB" w14:textId="77777777" w:rsidR="002B2D13" w:rsidRPr="002502C1" w:rsidRDefault="00000000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643469904"/>
                <w:placeholder>
                  <w:docPart w:val="5643BBBF49794E4E961751108A01B57C"/>
                </w:placeholder>
                <w:temporary/>
                <w:showingPlcHdr/>
                <w15:appearance w15:val="hidden"/>
              </w:sdtPr>
              <w:sdtContent>
                <w:r w:rsidR="006344A8" w:rsidRPr="002502C1">
                  <w:rPr>
                    <w:noProof/>
                    <w:lang w:bidi="es-ES"/>
                  </w:rPr>
                  <w:t>Asistentes:</w:t>
                </w:r>
              </w:sdtContent>
            </w:sdt>
          </w:p>
        </w:tc>
        <w:tc>
          <w:tcPr>
            <w:tcW w:w="8475" w:type="dxa"/>
            <w:tcMar>
              <w:top w:w="144" w:type="dxa"/>
            </w:tcMar>
          </w:tcPr>
          <w:p w14:paraId="0FE47B7D" w14:textId="660438BB" w:rsidR="002B2D13" w:rsidRDefault="00EC077A" w:rsidP="00D62E01">
            <w:pPr>
              <w:rPr>
                <w:noProof/>
              </w:rPr>
            </w:pPr>
            <w:r>
              <w:rPr>
                <w:noProof/>
              </w:rPr>
              <w:t>Esti</w:t>
            </w:r>
            <w:r w:rsidR="003E5F0C">
              <w:rPr>
                <w:noProof/>
              </w:rPr>
              <w:t>b</w:t>
            </w:r>
            <w:r>
              <w:rPr>
                <w:noProof/>
              </w:rPr>
              <w:t>en Andres Acuña Garita</w:t>
            </w:r>
          </w:p>
          <w:p w14:paraId="21D11BDD" w14:textId="77777777" w:rsidR="005B45D7" w:rsidRDefault="005B45D7" w:rsidP="00D62E01">
            <w:pPr>
              <w:rPr>
                <w:noProof/>
              </w:rPr>
            </w:pPr>
            <w:r>
              <w:rPr>
                <w:noProof/>
              </w:rPr>
              <w:t>Jose Víctor Gutiérrez Molina.</w:t>
            </w:r>
          </w:p>
          <w:p w14:paraId="08278E31" w14:textId="45CC1ED9" w:rsidR="005B45D7" w:rsidRDefault="005B45D7" w:rsidP="00D62E01">
            <w:pPr>
              <w:rPr>
                <w:noProof/>
              </w:rPr>
            </w:pPr>
            <w:r>
              <w:rPr>
                <w:noProof/>
              </w:rPr>
              <w:t>Josvy Rodrigo Ortiz Salazar</w:t>
            </w:r>
            <w:r w:rsidR="00AC3EAD">
              <w:rPr>
                <w:noProof/>
              </w:rPr>
              <w:t>.</w:t>
            </w:r>
          </w:p>
          <w:p w14:paraId="540458B6" w14:textId="42C857C7" w:rsidR="00AC3EAD" w:rsidRDefault="00AC3EAD" w:rsidP="00D62E01">
            <w:pPr>
              <w:rPr>
                <w:noProof/>
              </w:rPr>
            </w:pPr>
            <w:r>
              <w:rPr>
                <w:noProof/>
              </w:rPr>
              <w:t>Daniel Antonio Quiros.</w:t>
            </w:r>
          </w:p>
          <w:p w14:paraId="103CEE0B" w14:textId="338C6AB3" w:rsidR="00AC3EAD" w:rsidRDefault="00AC3EAD" w:rsidP="00D62E01">
            <w:pPr>
              <w:rPr>
                <w:noProof/>
              </w:rPr>
            </w:pPr>
            <w:r>
              <w:rPr>
                <w:noProof/>
              </w:rPr>
              <w:t>Estiven David Retana Paniagua</w:t>
            </w:r>
          </w:p>
          <w:p w14:paraId="72840EEF" w14:textId="4A4A1D3A" w:rsidR="00AC3EAD" w:rsidRPr="002502C1" w:rsidRDefault="00AC3EAD" w:rsidP="00D62E01">
            <w:pPr>
              <w:rPr>
                <w:noProof/>
              </w:rPr>
            </w:pPr>
          </w:p>
        </w:tc>
      </w:tr>
      <w:tr w:rsidR="002B2D13" w:rsidRPr="002502C1" w14:paraId="2608D477" w14:textId="77777777" w:rsidTr="009D72E2">
        <w:tc>
          <w:tcPr>
            <w:tcW w:w="1843" w:type="dxa"/>
          </w:tcPr>
          <w:p w14:paraId="1428510D" w14:textId="77777777" w:rsidR="002B2D13" w:rsidRPr="002502C1" w:rsidRDefault="00000000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-1255275818"/>
                <w:placeholder>
                  <w:docPart w:val="19B3B74634A145799CF23D0E68064129"/>
                </w:placeholder>
                <w:temporary/>
                <w:showingPlcHdr/>
                <w15:appearance w15:val="hidden"/>
              </w:sdtPr>
              <w:sdtContent>
                <w:r w:rsidR="006344A8" w:rsidRPr="002502C1">
                  <w:rPr>
                    <w:noProof/>
                    <w:lang w:bidi="es-ES"/>
                  </w:rPr>
                  <w:t>Lea:</w:t>
                </w:r>
              </w:sdtContent>
            </w:sdt>
          </w:p>
        </w:tc>
        <w:tc>
          <w:tcPr>
            <w:tcW w:w="8475" w:type="dxa"/>
          </w:tcPr>
          <w:p w14:paraId="69BA2ACC" w14:textId="19C82EBE" w:rsidR="009D72E2" w:rsidRPr="009D72E2" w:rsidRDefault="0009472C" w:rsidP="00C92FB1">
            <w:pPr>
              <w:rPr>
                <w:noProof/>
                <w:lang w:val="es-CR"/>
              </w:rPr>
            </w:pPr>
            <w:r w:rsidRPr="0009472C">
              <w:rPr>
                <w:noProof/>
                <w:lang w:val="es-CR"/>
              </w:rPr>
              <w:t xml:space="preserve"> </w:t>
            </w:r>
            <w:r w:rsidR="005D490F">
              <w:rPr>
                <w:noProof/>
                <w:lang w:val="es-CR"/>
              </w:rPr>
              <w:t xml:space="preserve">Realizar y buscar información para obtener ideas </w:t>
            </w:r>
            <w:r w:rsidR="0078331C">
              <w:rPr>
                <w:noProof/>
                <w:lang w:val="es-CR"/>
              </w:rPr>
              <w:t>para el proyecto</w:t>
            </w:r>
          </w:p>
        </w:tc>
      </w:tr>
      <w:tr w:rsidR="002B2D13" w:rsidRPr="002502C1" w14:paraId="3EC08192" w14:textId="77777777" w:rsidTr="009D72E2">
        <w:tc>
          <w:tcPr>
            <w:tcW w:w="1843" w:type="dxa"/>
          </w:tcPr>
          <w:p w14:paraId="3BCB927A" w14:textId="6AE2B0AD" w:rsidR="002B2D13" w:rsidRPr="002502C1" w:rsidRDefault="002B2D13">
            <w:pPr>
              <w:pStyle w:val="Ttulo2"/>
              <w:rPr>
                <w:noProof/>
              </w:rPr>
            </w:pPr>
          </w:p>
        </w:tc>
        <w:tc>
          <w:tcPr>
            <w:tcW w:w="8475" w:type="dxa"/>
          </w:tcPr>
          <w:p w14:paraId="0BBF2379" w14:textId="782C4948" w:rsidR="002B2D13" w:rsidRPr="002502C1" w:rsidRDefault="00625DB4" w:rsidP="00D62E01">
            <w:pPr>
              <w:rPr>
                <w:noProof/>
              </w:rPr>
            </w:pPr>
            <w:r>
              <w:rPr>
                <w:noProof/>
              </w:rPr>
              <w:t>N/C</w:t>
            </w:r>
          </w:p>
        </w:tc>
      </w:tr>
    </w:tbl>
    <w:sdt>
      <w:sdtPr>
        <w:rPr>
          <w:noProof/>
        </w:rPr>
        <w:id w:val="-2901889"/>
        <w:placeholder>
          <w:docPart w:val="92EA5C4C1B6B456593E6B258AD7E4023"/>
        </w:placeholder>
        <w:temporary/>
        <w:showingPlcHdr/>
        <w15:appearance w15:val="hidden"/>
      </w:sdtPr>
      <w:sdtContent>
        <w:p w14:paraId="7A3782BF" w14:textId="77777777" w:rsidR="002B2D13" w:rsidRPr="002502C1" w:rsidRDefault="006344A8">
          <w:pPr>
            <w:pStyle w:val="Ttulo1"/>
            <w:rPr>
              <w:noProof/>
            </w:rPr>
          </w:pPr>
          <w:r w:rsidRPr="002502C1">
            <w:rPr>
              <w:noProof/>
              <w:lang w:bidi="es-ES"/>
            </w:rPr>
            <w:t>Minutos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a de diseño"/>
      </w:tblPr>
      <w:tblGrid>
        <w:gridCol w:w="1635"/>
        <w:gridCol w:w="4744"/>
        <w:gridCol w:w="1608"/>
        <w:gridCol w:w="2331"/>
      </w:tblGrid>
      <w:tr w:rsidR="002B2D13" w:rsidRPr="002502C1" w14:paraId="71A518B0" w14:textId="77777777" w:rsidTr="000772A4">
        <w:tc>
          <w:tcPr>
            <w:tcW w:w="1635" w:type="dxa"/>
          </w:tcPr>
          <w:bookmarkStart w:id="0" w:name="MinuteItems"/>
          <w:bookmarkStart w:id="1" w:name="MinuteTopicSection"/>
          <w:bookmarkEnd w:id="0"/>
          <w:p w14:paraId="3E9FC8E1" w14:textId="77777777" w:rsidR="002B2D13" w:rsidRPr="002502C1" w:rsidRDefault="00000000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90904773"/>
                <w:placeholder>
                  <w:docPart w:val="568F783408394E26AAF53567B6BEC413"/>
                </w:placeholder>
                <w:temporary/>
                <w:showingPlcHdr/>
                <w15:appearance w15:val="hidden"/>
              </w:sdtPr>
              <w:sdtContent>
                <w:r w:rsidR="006344A8" w:rsidRPr="002502C1">
                  <w:rPr>
                    <w:noProof/>
                    <w:lang w:bidi="es-ES"/>
                  </w:rPr>
                  <w:t>Puntos de la agenda:</w:t>
                </w:r>
              </w:sdtContent>
            </w:sdt>
          </w:p>
        </w:tc>
        <w:tc>
          <w:tcPr>
            <w:tcW w:w="4744" w:type="dxa"/>
          </w:tcPr>
          <w:p w14:paraId="12EA445F" w14:textId="3286186A" w:rsidR="002B2D13" w:rsidRPr="002502C1" w:rsidRDefault="009A7698">
            <w:pPr>
              <w:rPr>
                <w:noProof/>
              </w:rPr>
            </w:pPr>
            <w:r>
              <w:rPr>
                <w:noProof/>
              </w:rPr>
              <w:t xml:space="preserve">Conversación y distribución de </w:t>
            </w:r>
            <w:r w:rsidR="003D5DC2">
              <w:rPr>
                <w:noProof/>
              </w:rPr>
              <w:t>tareas por realizar</w:t>
            </w:r>
          </w:p>
        </w:tc>
        <w:tc>
          <w:tcPr>
            <w:tcW w:w="1608" w:type="dxa"/>
          </w:tcPr>
          <w:p w14:paraId="404DA1D1" w14:textId="77777777" w:rsidR="002B2D13" w:rsidRPr="002502C1" w:rsidRDefault="00000000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737199064"/>
                <w:placeholder>
                  <w:docPart w:val="355844FE99974B2F9265B03103E88BB3"/>
                </w:placeholder>
                <w:temporary/>
                <w:showingPlcHdr/>
                <w15:appearance w15:val="hidden"/>
              </w:sdtPr>
              <w:sdtContent>
                <w:r w:rsidR="006344A8" w:rsidRPr="002502C1">
                  <w:rPr>
                    <w:noProof/>
                    <w:lang w:bidi="es-ES"/>
                  </w:rPr>
                  <w:t>Moderador:</w:t>
                </w:r>
              </w:sdtContent>
            </w:sdt>
          </w:p>
        </w:tc>
        <w:tc>
          <w:tcPr>
            <w:tcW w:w="2331" w:type="dxa"/>
          </w:tcPr>
          <w:p w14:paraId="79AF66DB" w14:textId="77777777" w:rsidR="0078331C" w:rsidRDefault="0078331C" w:rsidP="0078331C">
            <w:pPr>
              <w:rPr>
                <w:noProof/>
              </w:rPr>
            </w:pPr>
            <w:r>
              <w:rPr>
                <w:noProof/>
              </w:rPr>
              <w:t>Estiben Andres Acuña Garita</w:t>
            </w:r>
          </w:p>
          <w:p w14:paraId="7D459654" w14:textId="70013732" w:rsidR="002B2D13" w:rsidRPr="002502C1" w:rsidRDefault="002B2D13">
            <w:pPr>
              <w:rPr>
                <w:noProof/>
              </w:rPr>
            </w:pPr>
          </w:p>
        </w:tc>
      </w:tr>
    </w:tbl>
    <w:p w14:paraId="65B101A9" w14:textId="77777777" w:rsidR="002B2D13" w:rsidRPr="002502C1" w:rsidRDefault="00000000">
      <w:pPr>
        <w:pStyle w:val="Ttulo4"/>
        <w:rPr>
          <w:noProof/>
        </w:rPr>
      </w:pPr>
      <w:sdt>
        <w:sdtPr>
          <w:rPr>
            <w:noProof/>
          </w:rPr>
          <w:id w:val="-391195506"/>
          <w:placeholder>
            <w:docPart w:val="A2DB0B383B6B4C06B256A55124D9502F"/>
          </w:placeholder>
          <w:temporary/>
          <w:showingPlcHdr/>
          <w15:appearance w15:val="hidden"/>
        </w:sdtPr>
        <w:sdtContent>
          <w:r w:rsidR="006344A8" w:rsidRPr="002502C1">
            <w:rPr>
              <w:noProof/>
              <w:lang w:bidi="es-ES"/>
            </w:rPr>
            <w:t>Debate:</w:t>
          </w:r>
        </w:sdtContent>
      </w:sdt>
    </w:p>
    <w:p w14:paraId="5299959F" w14:textId="07B20413" w:rsidR="002B2D13" w:rsidRPr="002502C1" w:rsidRDefault="0019042C">
      <w:pPr>
        <w:rPr>
          <w:noProof/>
        </w:rPr>
      </w:pPr>
      <w:r>
        <w:rPr>
          <w:noProof/>
        </w:rPr>
        <w:t>Se realiza un</w:t>
      </w:r>
      <w:r w:rsidR="001A2D0F">
        <w:rPr>
          <w:noProof/>
        </w:rPr>
        <w:t>a</w:t>
      </w:r>
      <w:r>
        <w:rPr>
          <w:noProof/>
        </w:rPr>
        <w:t xml:space="preserve"> observación sobre los temas a tratar</w:t>
      </w:r>
      <w:r w:rsidR="001A2D0F">
        <w:rPr>
          <w:noProof/>
        </w:rPr>
        <w:t xml:space="preserve"> con sus respectivos </w:t>
      </w:r>
      <w:r w:rsidR="009D72E2">
        <w:rPr>
          <w:noProof/>
        </w:rPr>
        <w:t>Fases del proyecto.</w:t>
      </w:r>
    </w:p>
    <w:p w14:paraId="690DDDCF" w14:textId="77777777" w:rsidR="002B2D13" w:rsidRPr="002502C1" w:rsidRDefault="00000000">
      <w:pPr>
        <w:pStyle w:val="Ttulo4"/>
        <w:rPr>
          <w:noProof/>
        </w:rPr>
      </w:pPr>
      <w:sdt>
        <w:sdtPr>
          <w:rPr>
            <w:noProof/>
          </w:rPr>
          <w:id w:val="1574465788"/>
          <w:placeholder>
            <w:docPart w:val="44CABD754CC94BBE8C1338D2E28551F2"/>
          </w:placeholder>
          <w:temporary/>
          <w:showingPlcHdr/>
          <w15:appearance w15:val="hidden"/>
        </w:sdtPr>
        <w:sdtContent>
          <w:r w:rsidR="006344A8" w:rsidRPr="002502C1">
            <w:rPr>
              <w:noProof/>
              <w:lang w:bidi="es-ES"/>
            </w:rPr>
            <w:t>Conclusiones:</w:t>
          </w:r>
        </w:sdtContent>
      </w:sdt>
    </w:p>
    <w:p w14:paraId="5403415D" w14:textId="289B0712" w:rsidR="002B2D13" w:rsidRPr="002502C1" w:rsidRDefault="001A2D0F">
      <w:pPr>
        <w:rPr>
          <w:noProof/>
        </w:rPr>
      </w:pPr>
      <w:r>
        <w:rPr>
          <w:noProof/>
        </w:rPr>
        <w:t xml:space="preserve">Se organiza </w:t>
      </w:r>
      <w:r w:rsidR="00E67995">
        <w:rPr>
          <w:noProof/>
        </w:rPr>
        <w:t>para el  incio del trabajo</w:t>
      </w:r>
      <w:r w:rsidR="00D03B21">
        <w:rPr>
          <w:noProof/>
        </w:rPr>
        <w:t>.</w:t>
      </w:r>
      <w:r w:rsidR="00E67995">
        <w:rPr>
          <w:noProof/>
        </w:rPr>
        <w:t xml:space="preserve"> </w:t>
      </w:r>
    </w:p>
    <w:tbl>
      <w:tblPr>
        <w:tblStyle w:val="Tablaconcuadrcula1clar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Tabla de contenido"/>
      </w:tblPr>
      <w:tblGrid>
        <w:gridCol w:w="3119"/>
        <w:gridCol w:w="4678"/>
        <w:gridCol w:w="2521"/>
      </w:tblGrid>
      <w:tr w:rsidR="002B2D13" w:rsidRPr="002502C1" w14:paraId="32A05F95" w14:textId="77777777" w:rsidTr="00222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9" w:type="dxa"/>
            <w:vAlign w:val="bottom"/>
          </w:tcPr>
          <w:bookmarkStart w:id="2" w:name="MinuteDiscussion"/>
          <w:bookmarkStart w:id="3" w:name="MinuteActionItems"/>
          <w:bookmarkEnd w:id="2"/>
          <w:bookmarkEnd w:id="3"/>
          <w:p w14:paraId="1BEF6D98" w14:textId="77777777" w:rsidR="002B2D13" w:rsidRPr="002502C1" w:rsidRDefault="00000000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1717032099"/>
                <w:placeholder>
                  <w:docPart w:val="D063E567B58F4EA1B3ADA7DA714F0191"/>
                </w:placeholder>
                <w:temporary/>
                <w:showingPlcHdr/>
                <w15:appearance w15:val="hidden"/>
              </w:sdtPr>
              <w:sdtContent>
                <w:r w:rsidR="006344A8" w:rsidRPr="002502C1">
                  <w:rPr>
                    <w:noProof/>
                    <w:lang w:bidi="es-ES"/>
                  </w:rPr>
                  <w:t>Acciones</w:t>
                </w:r>
              </w:sdtContent>
            </w:sdt>
          </w:p>
        </w:tc>
        <w:bookmarkStart w:id="4" w:name="MinutePersonResponsible"/>
        <w:bookmarkEnd w:id="4"/>
        <w:tc>
          <w:tcPr>
            <w:tcW w:w="4678" w:type="dxa"/>
            <w:vAlign w:val="bottom"/>
          </w:tcPr>
          <w:p w14:paraId="4B4C2DC5" w14:textId="77777777" w:rsidR="002B2D13" w:rsidRPr="002502C1" w:rsidRDefault="00000000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319821758"/>
                <w:placeholder>
                  <w:docPart w:val="DDF2D3B57F164354AC639A51D1F99CA2"/>
                </w:placeholder>
                <w:temporary/>
                <w:showingPlcHdr/>
                <w15:appearance w15:val="hidden"/>
              </w:sdtPr>
              <w:sdtContent>
                <w:r w:rsidR="006344A8" w:rsidRPr="002502C1">
                  <w:rPr>
                    <w:noProof/>
                    <w:lang w:bidi="es-ES"/>
                  </w:rPr>
                  <w:t>Persona responsable</w:t>
                </w:r>
              </w:sdtContent>
            </w:sdt>
          </w:p>
        </w:tc>
        <w:bookmarkStart w:id="5" w:name="MinuteDeadline"/>
        <w:bookmarkEnd w:id="5"/>
        <w:tc>
          <w:tcPr>
            <w:tcW w:w="2521" w:type="dxa"/>
            <w:vAlign w:val="bottom"/>
          </w:tcPr>
          <w:p w14:paraId="4484B855" w14:textId="77777777" w:rsidR="002B2D13" w:rsidRPr="002502C1" w:rsidRDefault="00000000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433413345"/>
                <w:placeholder>
                  <w:docPart w:val="BE5AAB5D1A224F32B64D8CA6D19961A7"/>
                </w:placeholder>
                <w:temporary/>
                <w:showingPlcHdr/>
                <w15:appearance w15:val="hidden"/>
              </w:sdtPr>
              <w:sdtContent>
                <w:r w:rsidR="006344A8" w:rsidRPr="002502C1">
                  <w:rPr>
                    <w:noProof/>
                    <w:lang w:bidi="es-ES"/>
                  </w:rPr>
                  <w:t>Fecha límite</w:t>
                </w:r>
              </w:sdtContent>
            </w:sdt>
          </w:p>
        </w:tc>
      </w:tr>
      <w:tr w:rsidR="002B2D13" w:rsidRPr="002502C1" w14:paraId="39F0CA61" w14:textId="77777777" w:rsidTr="00222B7B">
        <w:tc>
          <w:tcPr>
            <w:tcW w:w="3119" w:type="dxa"/>
          </w:tcPr>
          <w:p w14:paraId="4D7FB4A4" w14:textId="58623B71" w:rsidR="002B2D13" w:rsidRPr="002502C1" w:rsidRDefault="001E1BAE" w:rsidP="001E1BAE">
            <w:pPr>
              <w:pStyle w:val="Listaconvietas"/>
              <w:numPr>
                <w:ilvl w:val="0"/>
                <w:numId w:val="0"/>
              </w:numPr>
              <w:spacing w:after="80"/>
              <w:ind w:left="360"/>
              <w:rPr>
                <w:noProof/>
              </w:rPr>
            </w:pPr>
            <w:r>
              <w:rPr>
                <w:noProof/>
              </w:rPr>
              <w:t>Información</w:t>
            </w:r>
            <w:r w:rsidR="00FD7252">
              <w:rPr>
                <w:noProof/>
              </w:rPr>
              <w:t xml:space="preserve"> </w:t>
            </w:r>
          </w:p>
        </w:tc>
        <w:tc>
          <w:tcPr>
            <w:tcW w:w="4678" w:type="dxa"/>
          </w:tcPr>
          <w:p w14:paraId="3741C56E" w14:textId="7532861F" w:rsidR="002B2D13" w:rsidRPr="002502C1" w:rsidRDefault="00734D4F" w:rsidP="00D60069">
            <w:pPr>
              <w:spacing w:after="80"/>
              <w:rPr>
                <w:noProof/>
              </w:rPr>
            </w:pPr>
            <w:r>
              <w:rPr>
                <w:noProof/>
              </w:rPr>
              <w:t>Todos los integrantes</w:t>
            </w:r>
          </w:p>
        </w:tc>
        <w:tc>
          <w:tcPr>
            <w:tcW w:w="2521" w:type="dxa"/>
          </w:tcPr>
          <w:p w14:paraId="713FDC3B" w14:textId="7CD1167C" w:rsidR="002B2D13" w:rsidRPr="002502C1" w:rsidRDefault="00EB36E4" w:rsidP="00D60069">
            <w:pPr>
              <w:spacing w:after="80"/>
              <w:rPr>
                <w:noProof/>
              </w:rPr>
            </w:pPr>
            <w:r>
              <w:rPr>
                <w:noProof/>
              </w:rPr>
              <w:t>0</w:t>
            </w:r>
            <w:r w:rsidR="0088103D">
              <w:rPr>
                <w:noProof/>
              </w:rPr>
              <w:t>6</w:t>
            </w:r>
            <w:r w:rsidR="009D72E2">
              <w:rPr>
                <w:noProof/>
              </w:rPr>
              <w:t>/0</w:t>
            </w:r>
            <w:r w:rsidR="0088103D">
              <w:rPr>
                <w:noProof/>
              </w:rPr>
              <w:t>4</w:t>
            </w:r>
            <w:r w:rsidR="009D72E2">
              <w:rPr>
                <w:noProof/>
              </w:rPr>
              <w:t>/2026</w:t>
            </w:r>
          </w:p>
        </w:tc>
      </w:tr>
      <w:tr w:rsidR="002B2D13" w:rsidRPr="002502C1" w14:paraId="3252A343" w14:textId="77777777" w:rsidTr="00222B7B">
        <w:tc>
          <w:tcPr>
            <w:tcW w:w="3119" w:type="dxa"/>
          </w:tcPr>
          <w:p w14:paraId="6590CA52" w14:textId="249F708D" w:rsidR="002B2D13" w:rsidRPr="002502C1" w:rsidRDefault="002B2D13" w:rsidP="00EB36E4">
            <w:pPr>
              <w:pStyle w:val="Listaconvietas"/>
              <w:numPr>
                <w:ilvl w:val="0"/>
                <w:numId w:val="0"/>
              </w:numPr>
              <w:spacing w:after="80"/>
              <w:ind w:left="360" w:hanging="360"/>
              <w:rPr>
                <w:noProof/>
              </w:rPr>
            </w:pPr>
          </w:p>
        </w:tc>
        <w:tc>
          <w:tcPr>
            <w:tcW w:w="4678" w:type="dxa"/>
          </w:tcPr>
          <w:p w14:paraId="7EAE98E2" w14:textId="65951DA7" w:rsidR="002B2D13" w:rsidRPr="002502C1" w:rsidRDefault="002B2D13" w:rsidP="00D60069">
            <w:pPr>
              <w:spacing w:after="80"/>
              <w:rPr>
                <w:noProof/>
              </w:rPr>
            </w:pPr>
          </w:p>
        </w:tc>
        <w:tc>
          <w:tcPr>
            <w:tcW w:w="2521" w:type="dxa"/>
          </w:tcPr>
          <w:p w14:paraId="0B2C01ED" w14:textId="7376FF57" w:rsidR="009D72E2" w:rsidRPr="002502C1" w:rsidRDefault="009D72E2" w:rsidP="00D60069">
            <w:pPr>
              <w:spacing w:after="80"/>
              <w:rPr>
                <w:noProof/>
              </w:rPr>
            </w:pPr>
          </w:p>
        </w:tc>
      </w:tr>
      <w:tr w:rsidR="002B2D13" w:rsidRPr="002502C1" w14:paraId="268BA409" w14:textId="77777777" w:rsidTr="00222B7B">
        <w:tc>
          <w:tcPr>
            <w:tcW w:w="3119" w:type="dxa"/>
            <w:tcMar>
              <w:bottom w:w="288" w:type="dxa"/>
            </w:tcMar>
          </w:tcPr>
          <w:p w14:paraId="274E03BA" w14:textId="27E1D9A7" w:rsidR="002B2D13" w:rsidRPr="002502C1" w:rsidRDefault="002B2D13" w:rsidP="006D4248">
            <w:pPr>
              <w:pStyle w:val="Listaconvietas"/>
              <w:numPr>
                <w:ilvl w:val="0"/>
                <w:numId w:val="0"/>
              </w:numPr>
              <w:spacing w:after="80"/>
              <w:ind w:left="360"/>
              <w:rPr>
                <w:noProof/>
              </w:rPr>
            </w:pPr>
          </w:p>
        </w:tc>
        <w:tc>
          <w:tcPr>
            <w:tcW w:w="4678" w:type="dxa"/>
            <w:tcMar>
              <w:bottom w:w="288" w:type="dxa"/>
            </w:tcMar>
          </w:tcPr>
          <w:p w14:paraId="76F1CDDC" w14:textId="0E15B594" w:rsidR="002B2D13" w:rsidRPr="002502C1" w:rsidRDefault="002B2D13" w:rsidP="00D60069">
            <w:pPr>
              <w:spacing w:after="80"/>
              <w:rPr>
                <w:noProof/>
              </w:rPr>
            </w:pPr>
          </w:p>
        </w:tc>
        <w:tc>
          <w:tcPr>
            <w:tcW w:w="2521" w:type="dxa"/>
            <w:tcMar>
              <w:bottom w:w="288" w:type="dxa"/>
            </w:tcMar>
          </w:tcPr>
          <w:p w14:paraId="35736237" w14:textId="119D486B" w:rsidR="002B2D13" w:rsidRPr="002502C1" w:rsidRDefault="002B2D13" w:rsidP="00D60069">
            <w:pPr>
              <w:spacing w:after="80"/>
              <w:rPr>
                <w:noProof/>
              </w:rPr>
            </w:pPr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a de contenido"/>
      </w:tblPr>
      <w:tblGrid>
        <w:gridCol w:w="2410"/>
        <w:gridCol w:w="3969"/>
        <w:gridCol w:w="1608"/>
        <w:gridCol w:w="2331"/>
      </w:tblGrid>
      <w:tr w:rsidR="00D62E01" w:rsidRPr="002502C1" w14:paraId="4881B5A2" w14:textId="77777777" w:rsidTr="000772A4">
        <w:tc>
          <w:tcPr>
            <w:tcW w:w="2410" w:type="dxa"/>
          </w:tcPr>
          <w:bookmarkEnd w:id="1"/>
          <w:p w14:paraId="5620AEC1" w14:textId="77777777" w:rsidR="00D62E01" w:rsidRPr="002502C1" w:rsidRDefault="00000000" w:rsidP="006344A8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13951409"/>
                <w:placeholder>
                  <w:docPart w:val="26056169046F492F89D9EDA8D039E91E"/>
                </w:placeholder>
                <w:temporary/>
                <w:showingPlcHdr/>
                <w15:appearance w15:val="hidden"/>
              </w:sdtPr>
              <w:sdtContent>
                <w:r w:rsidR="00D62E01" w:rsidRPr="002502C1">
                  <w:rPr>
                    <w:noProof/>
                    <w:lang w:bidi="es-ES"/>
                  </w:rPr>
                  <w:t>Puntos de la agenda:</w:t>
                </w:r>
              </w:sdtContent>
            </w:sdt>
          </w:p>
        </w:tc>
        <w:tc>
          <w:tcPr>
            <w:tcW w:w="3969" w:type="dxa"/>
          </w:tcPr>
          <w:p w14:paraId="3EDD18E0" w14:textId="55482B31" w:rsidR="00D62E01" w:rsidRPr="002502C1" w:rsidRDefault="00D62E01" w:rsidP="006344A8">
            <w:pPr>
              <w:rPr>
                <w:noProof/>
              </w:rPr>
            </w:pPr>
          </w:p>
        </w:tc>
        <w:tc>
          <w:tcPr>
            <w:tcW w:w="1608" w:type="dxa"/>
          </w:tcPr>
          <w:p w14:paraId="43101F65" w14:textId="77777777" w:rsidR="00D62E01" w:rsidRPr="002502C1" w:rsidRDefault="00000000" w:rsidP="006344A8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072624145"/>
                <w:placeholder>
                  <w:docPart w:val="4D677650085D4EAF933C80B81E0759D2"/>
                </w:placeholder>
                <w:temporary/>
                <w:showingPlcHdr/>
                <w15:appearance w15:val="hidden"/>
              </w:sdtPr>
              <w:sdtContent>
                <w:r w:rsidR="00D62E01" w:rsidRPr="002502C1">
                  <w:rPr>
                    <w:noProof/>
                    <w:lang w:bidi="es-ES"/>
                  </w:rPr>
                  <w:t>Moderador:</w:t>
                </w:r>
              </w:sdtContent>
            </w:sdt>
          </w:p>
        </w:tc>
        <w:tc>
          <w:tcPr>
            <w:tcW w:w="2331" w:type="dxa"/>
          </w:tcPr>
          <w:p w14:paraId="5C912D3F" w14:textId="77B36ED2" w:rsidR="00D62E01" w:rsidRPr="002502C1" w:rsidRDefault="00D62E01" w:rsidP="006344A8">
            <w:pPr>
              <w:rPr>
                <w:noProof/>
              </w:rPr>
            </w:pPr>
          </w:p>
        </w:tc>
      </w:tr>
    </w:tbl>
    <w:p w14:paraId="370147C8" w14:textId="6673A153" w:rsidR="00D62E01" w:rsidRPr="002502C1" w:rsidRDefault="00000000" w:rsidP="00D6151E">
      <w:pPr>
        <w:pStyle w:val="Ttulo4"/>
        <w:rPr>
          <w:noProof/>
        </w:rPr>
      </w:pPr>
      <w:sdt>
        <w:sdtPr>
          <w:rPr>
            <w:noProof/>
          </w:rPr>
          <w:id w:val="1495455185"/>
          <w:placeholder>
            <w:docPart w:val="02A9DDC4FFB0431AA4CD04646E12639D"/>
          </w:placeholder>
          <w:temporary/>
          <w:showingPlcHdr/>
          <w15:appearance w15:val="hidden"/>
        </w:sdtPr>
        <w:sdtContent>
          <w:r w:rsidR="00D62E01" w:rsidRPr="002502C1">
            <w:rPr>
              <w:noProof/>
              <w:lang w:bidi="es-ES"/>
            </w:rPr>
            <w:t>Debate:</w:t>
          </w:r>
        </w:sdtContent>
      </w:sdt>
    </w:p>
    <w:p w14:paraId="472B9EB2" w14:textId="77777777" w:rsidR="00D62E01" w:rsidRPr="002502C1" w:rsidRDefault="00000000" w:rsidP="00D62E01">
      <w:pPr>
        <w:pStyle w:val="Ttulo4"/>
        <w:rPr>
          <w:noProof/>
        </w:rPr>
      </w:pPr>
      <w:sdt>
        <w:sdtPr>
          <w:rPr>
            <w:noProof/>
          </w:rPr>
          <w:id w:val="-1295436725"/>
          <w:placeholder>
            <w:docPart w:val="2E00DB01F92049B3AD5B3C07B4D0394D"/>
          </w:placeholder>
          <w:temporary/>
          <w:showingPlcHdr/>
          <w15:appearance w15:val="hidden"/>
        </w:sdtPr>
        <w:sdtContent>
          <w:r w:rsidR="00D62E01" w:rsidRPr="002502C1">
            <w:rPr>
              <w:noProof/>
              <w:lang w:bidi="es-ES"/>
            </w:rPr>
            <w:t>Conclusiones:</w:t>
          </w:r>
        </w:sdtContent>
      </w:sdt>
    </w:p>
    <w:p w14:paraId="6F73E0BD" w14:textId="02A33D70" w:rsidR="00D62E01" w:rsidRPr="002502C1" w:rsidRDefault="00D72136" w:rsidP="00D62E01">
      <w:pPr>
        <w:rPr>
          <w:noProof/>
        </w:rPr>
      </w:pPr>
      <w:r>
        <w:rPr>
          <w:noProof/>
        </w:rPr>
        <w:t xml:space="preserve">Se afinan ciertos conceptos y </w:t>
      </w:r>
      <w:r w:rsidR="00EB36E4">
        <w:rPr>
          <w:noProof/>
        </w:rPr>
        <w:t>se progarma próxima reuni</w:t>
      </w:r>
      <w:r w:rsidR="009172B2">
        <w:rPr>
          <w:noProof/>
        </w:rPr>
        <w:t>ó</w:t>
      </w:r>
      <w:r w:rsidR="00EB36E4">
        <w:rPr>
          <w:noProof/>
        </w:rPr>
        <w:t>n po</w:t>
      </w:r>
      <w:r w:rsidR="009172B2">
        <w:rPr>
          <w:noProof/>
        </w:rPr>
        <w:t xml:space="preserve">r medio de </w:t>
      </w:r>
      <w:r w:rsidR="00EB36E4">
        <w:rPr>
          <w:noProof/>
        </w:rPr>
        <w:t xml:space="preserve"> teams.</w:t>
      </w:r>
    </w:p>
    <w:tbl>
      <w:tblPr>
        <w:tblStyle w:val="Tablaconcuadrcula1clar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Tabla de contenido"/>
      </w:tblPr>
      <w:tblGrid>
        <w:gridCol w:w="3119"/>
        <w:gridCol w:w="4678"/>
        <w:gridCol w:w="2521"/>
      </w:tblGrid>
      <w:tr w:rsidR="00D60069" w:rsidRPr="002502C1" w14:paraId="08629FFA" w14:textId="77777777" w:rsidTr="00077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9" w:type="dxa"/>
            <w:vAlign w:val="bottom"/>
          </w:tcPr>
          <w:p w14:paraId="4B8196D7" w14:textId="77777777" w:rsidR="00D60069" w:rsidRPr="002502C1" w:rsidRDefault="00000000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1576775990"/>
                <w:placeholder>
                  <w:docPart w:val="E75CC8A56BC04A5BA585F603C3F323F5"/>
                </w:placeholder>
                <w:temporary/>
                <w:showingPlcHdr/>
                <w15:appearance w15:val="hidden"/>
              </w:sdtPr>
              <w:sdtContent>
                <w:r w:rsidR="00D60069" w:rsidRPr="002502C1">
                  <w:rPr>
                    <w:noProof/>
                    <w:lang w:bidi="es-ES"/>
                  </w:rPr>
                  <w:t>Acciones</w:t>
                </w:r>
              </w:sdtContent>
            </w:sdt>
          </w:p>
        </w:tc>
        <w:tc>
          <w:tcPr>
            <w:tcW w:w="4678" w:type="dxa"/>
            <w:vAlign w:val="bottom"/>
          </w:tcPr>
          <w:p w14:paraId="45848A66" w14:textId="77777777" w:rsidR="00D60069" w:rsidRPr="002502C1" w:rsidRDefault="00000000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778569795"/>
                <w:placeholder>
                  <w:docPart w:val="7A7543611D1B4B44900FDC14CF99A593"/>
                </w:placeholder>
                <w:temporary/>
                <w:showingPlcHdr/>
                <w15:appearance w15:val="hidden"/>
              </w:sdtPr>
              <w:sdtContent>
                <w:r w:rsidR="00D60069" w:rsidRPr="002502C1">
                  <w:rPr>
                    <w:noProof/>
                    <w:lang w:bidi="es-ES"/>
                  </w:rPr>
                  <w:t>Persona responsable</w:t>
                </w:r>
              </w:sdtContent>
            </w:sdt>
          </w:p>
        </w:tc>
        <w:tc>
          <w:tcPr>
            <w:tcW w:w="2521" w:type="dxa"/>
            <w:vAlign w:val="bottom"/>
          </w:tcPr>
          <w:p w14:paraId="08BE5229" w14:textId="77777777" w:rsidR="00D60069" w:rsidRPr="002502C1" w:rsidRDefault="00000000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1974196117"/>
                <w:placeholder>
                  <w:docPart w:val="39DA11F047F845B98C91F83CF5307E59"/>
                </w:placeholder>
                <w:temporary/>
                <w:showingPlcHdr/>
                <w15:appearance w15:val="hidden"/>
              </w:sdtPr>
              <w:sdtContent>
                <w:r w:rsidR="00D60069" w:rsidRPr="002502C1">
                  <w:rPr>
                    <w:noProof/>
                    <w:lang w:bidi="es-ES"/>
                  </w:rPr>
                  <w:t>Fecha límite</w:t>
                </w:r>
              </w:sdtContent>
            </w:sdt>
          </w:p>
        </w:tc>
      </w:tr>
      <w:tr w:rsidR="00D60069" w:rsidRPr="002502C1" w14:paraId="37742B73" w14:textId="77777777" w:rsidTr="000772A4">
        <w:tc>
          <w:tcPr>
            <w:tcW w:w="3119" w:type="dxa"/>
          </w:tcPr>
          <w:p w14:paraId="0851010D" w14:textId="460AB7F4" w:rsidR="008A49C0" w:rsidRDefault="00EB36E4" w:rsidP="008A49C0">
            <w:pPr>
              <w:rPr>
                <w:noProof/>
              </w:rPr>
            </w:pPr>
            <w:r>
              <w:rPr>
                <w:noProof/>
              </w:rPr>
              <w:t xml:space="preserve">Minuta                       </w:t>
            </w:r>
            <w:r w:rsidR="008A49C0">
              <w:rPr>
                <w:noProof/>
              </w:rPr>
              <w:t xml:space="preserve">                                   EstibenAcuña Garita</w:t>
            </w:r>
          </w:p>
          <w:p w14:paraId="4A9FEC52" w14:textId="26A20752" w:rsidR="00D60069" w:rsidRPr="002502C1" w:rsidRDefault="00EB36E4" w:rsidP="00D6151E">
            <w:pPr>
              <w:pStyle w:val="Listaconvietas"/>
              <w:numPr>
                <w:ilvl w:val="0"/>
                <w:numId w:val="0"/>
              </w:numPr>
              <w:spacing w:after="80"/>
              <w:rPr>
                <w:noProof/>
              </w:rPr>
            </w:pPr>
            <w:r>
              <w:rPr>
                <w:noProof/>
              </w:rPr>
              <w:t xml:space="preserve">                        </w:t>
            </w:r>
          </w:p>
        </w:tc>
        <w:tc>
          <w:tcPr>
            <w:tcW w:w="4678" w:type="dxa"/>
          </w:tcPr>
          <w:p w14:paraId="58D3F9EF" w14:textId="77777777" w:rsidR="00A0683F" w:rsidRDefault="00A0683F" w:rsidP="001A4850">
            <w:pPr>
              <w:rPr>
                <w:noProof/>
              </w:rPr>
            </w:pPr>
          </w:p>
          <w:p w14:paraId="7439EFF6" w14:textId="45D87A66" w:rsidR="00D60069" w:rsidRPr="002502C1" w:rsidRDefault="00D60069" w:rsidP="00284200">
            <w:pPr>
              <w:spacing w:after="80"/>
              <w:rPr>
                <w:noProof/>
              </w:rPr>
            </w:pPr>
          </w:p>
        </w:tc>
        <w:tc>
          <w:tcPr>
            <w:tcW w:w="2521" w:type="dxa"/>
          </w:tcPr>
          <w:p w14:paraId="6DB798F7" w14:textId="5375A9E3" w:rsidR="00D60069" w:rsidRPr="002502C1" w:rsidRDefault="00EB36E4" w:rsidP="00284200">
            <w:pPr>
              <w:spacing w:after="80"/>
              <w:rPr>
                <w:noProof/>
              </w:rPr>
            </w:pPr>
            <w:r>
              <w:rPr>
                <w:noProof/>
              </w:rPr>
              <w:t>0</w:t>
            </w:r>
            <w:r w:rsidR="008A49C0">
              <w:rPr>
                <w:noProof/>
              </w:rPr>
              <w:t>6</w:t>
            </w:r>
            <w:r>
              <w:rPr>
                <w:noProof/>
              </w:rPr>
              <w:t>/03/2026</w:t>
            </w:r>
          </w:p>
        </w:tc>
      </w:tr>
      <w:tr w:rsidR="00D60069" w:rsidRPr="002502C1" w14:paraId="58CF6095" w14:textId="77777777" w:rsidTr="000772A4">
        <w:tc>
          <w:tcPr>
            <w:tcW w:w="3119" w:type="dxa"/>
          </w:tcPr>
          <w:p w14:paraId="7EB3AE05" w14:textId="12529CFD" w:rsidR="00D60069" w:rsidRPr="002502C1" w:rsidRDefault="00D60069" w:rsidP="00D6151E">
            <w:pPr>
              <w:pStyle w:val="Listaconvietas"/>
              <w:numPr>
                <w:ilvl w:val="0"/>
                <w:numId w:val="0"/>
              </w:numPr>
              <w:spacing w:after="80"/>
              <w:rPr>
                <w:noProof/>
              </w:rPr>
            </w:pPr>
          </w:p>
        </w:tc>
        <w:tc>
          <w:tcPr>
            <w:tcW w:w="4678" w:type="dxa"/>
          </w:tcPr>
          <w:p w14:paraId="107A8DB5" w14:textId="65990C7B" w:rsidR="00785227" w:rsidRDefault="00785227" w:rsidP="00785227">
            <w:pPr>
              <w:rPr>
                <w:noProof/>
              </w:rPr>
            </w:pPr>
          </w:p>
          <w:p w14:paraId="6534F374" w14:textId="337A457B" w:rsidR="00785227" w:rsidRDefault="00785227" w:rsidP="00785227">
            <w:pPr>
              <w:rPr>
                <w:noProof/>
              </w:rPr>
            </w:pPr>
          </w:p>
          <w:p w14:paraId="30B32F93" w14:textId="77777777" w:rsidR="00785227" w:rsidRDefault="00785227" w:rsidP="00785227">
            <w:pPr>
              <w:rPr>
                <w:noProof/>
              </w:rPr>
            </w:pPr>
          </w:p>
          <w:p w14:paraId="098C5976" w14:textId="77777777" w:rsidR="00785227" w:rsidRDefault="00785227" w:rsidP="00A0683F">
            <w:pPr>
              <w:rPr>
                <w:noProof/>
              </w:rPr>
            </w:pPr>
          </w:p>
          <w:p w14:paraId="4E27EE73" w14:textId="2926D893" w:rsidR="00D60069" w:rsidRPr="002502C1" w:rsidRDefault="00D60069" w:rsidP="00284200">
            <w:pPr>
              <w:spacing w:after="80"/>
              <w:rPr>
                <w:noProof/>
              </w:rPr>
            </w:pPr>
          </w:p>
        </w:tc>
        <w:tc>
          <w:tcPr>
            <w:tcW w:w="2521" w:type="dxa"/>
          </w:tcPr>
          <w:p w14:paraId="6CF39CB3" w14:textId="4DEA75C9" w:rsidR="00D60069" w:rsidRPr="002502C1" w:rsidRDefault="00D60069" w:rsidP="00284200">
            <w:pPr>
              <w:spacing w:after="80"/>
              <w:rPr>
                <w:noProof/>
              </w:rPr>
            </w:pPr>
          </w:p>
        </w:tc>
      </w:tr>
    </w:tbl>
    <w:p w14:paraId="4B5F1C9D" w14:textId="77777777" w:rsidR="00CF7DC2" w:rsidRPr="002502C1" w:rsidRDefault="00000000" w:rsidP="00CF7DC2">
      <w:pPr>
        <w:pStyle w:val="Ttulo1"/>
        <w:rPr>
          <w:noProof/>
        </w:rPr>
      </w:pPr>
      <w:sdt>
        <w:sdtPr>
          <w:rPr>
            <w:noProof/>
          </w:rPr>
          <w:id w:val="-1794281877"/>
          <w:placeholder>
            <w:docPart w:val="F6BF56863D6143318B18382878E17365"/>
          </w:placeholder>
          <w:temporary/>
          <w:showingPlcHdr/>
          <w15:appearance w15:val="hidden"/>
        </w:sdtPr>
        <w:sdtContent>
          <w:r w:rsidR="00CF7DC2" w:rsidRPr="002502C1">
            <w:rPr>
              <w:noProof/>
              <w:lang w:bidi="es-ES"/>
            </w:rPr>
            <w:t>Otra información</w:t>
          </w:r>
        </w:sdtContent>
      </w:sdt>
    </w:p>
    <w:p w14:paraId="1AD99F29" w14:textId="266BD298" w:rsidR="00CF7DC2" w:rsidRPr="002502C1" w:rsidRDefault="00EB36E4" w:rsidP="00CF7DC2">
      <w:pPr>
        <w:pStyle w:val="Ttulo4"/>
        <w:rPr>
          <w:noProof/>
        </w:rPr>
      </w:pPr>
      <w:r>
        <w:rPr>
          <w:noProof/>
        </w:rPr>
        <w:t>Lider de grupo:</w:t>
      </w:r>
    </w:p>
    <w:p w14:paraId="3082C580" w14:textId="77777777" w:rsidR="00275FC4" w:rsidRDefault="00275FC4" w:rsidP="00275FC4">
      <w:pPr>
        <w:rPr>
          <w:noProof/>
        </w:rPr>
      </w:pPr>
      <w:r>
        <w:rPr>
          <w:noProof/>
        </w:rPr>
        <w:t>Estiben Andres Acuña Garita</w:t>
      </w:r>
    </w:p>
    <w:p w14:paraId="1DE27613" w14:textId="5844A8B6" w:rsidR="00CF7DC2" w:rsidRPr="002502C1" w:rsidRDefault="009172B2" w:rsidP="00CF7DC2">
      <w:pPr>
        <w:pStyle w:val="Ttulo4"/>
        <w:rPr>
          <w:noProof/>
        </w:rPr>
      </w:pPr>
      <w:r>
        <w:rPr>
          <w:noProof/>
        </w:rPr>
        <w:t xml:space="preserve">Próxima </w:t>
      </w:r>
      <w:r w:rsidR="00EB36E4">
        <w:rPr>
          <w:noProof/>
        </w:rPr>
        <w:t>Re</w:t>
      </w:r>
      <w:r>
        <w:rPr>
          <w:noProof/>
        </w:rPr>
        <w:t>u</w:t>
      </w:r>
      <w:r w:rsidR="00EB36E4">
        <w:rPr>
          <w:noProof/>
        </w:rPr>
        <w:t>nión</w:t>
      </w:r>
    </w:p>
    <w:p w14:paraId="13D86D74" w14:textId="3846B22B" w:rsidR="00CF7DC2" w:rsidRPr="002502C1" w:rsidRDefault="00EB36E4" w:rsidP="00CF7DC2">
      <w:pPr>
        <w:rPr>
          <w:noProof/>
        </w:rPr>
      </w:pPr>
      <w:r>
        <w:rPr>
          <w:noProof/>
        </w:rPr>
        <w:t xml:space="preserve">Lunes </w:t>
      </w:r>
      <w:r w:rsidR="006D4F6A">
        <w:rPr>
          <w:noProof/>
        </w:rPr>
        <w:t>09</w:t>
      </w:r>
      <w:r>
        <w:rPr>
          <w:noProof/>
        </w:rPr>
        <w:t xml:space="preserve"> de </w:t>
      </w:r>
      <w:r w:rsidR="006D4F6A">
        <w:rPr>
          <w:noProof/>
        </w:rPr>
        <w:t>abril</w:t>
      </w:r>
      <w:r>
        <w:rPr>
          <w:noProof/>
        </w:rPr>
        <w:t xml:space="preserve"> del 2026</w:t>
      </w:r>
    </w:p>
    <w:p w14:paraId="70EBB79B" w14:textId="62A8080D" w:rsidR="00CF7DC2" w:rsidRPr="002502C1" w:rsidRDefault="00EB36E4" w:rsidP="00CF7DC2">
      <w:pPr>
        <w:pStyle w:val="Ttulo4"/>
        <w:rPr>
          <w:noProof/>
        </w:rPr>
      </w:pPr>
      <w:r>
        <w:rPr>
          <w:noProof/>
        </w:rPr>
        <w:t>Medio de la Reunión</w:t>
      </w:r>
    </w:p>
    <w:p w14:paraId="1DEFA58E" w14:textId="2D4FDAE1" w:rsidR="00CF7DC2" w:rsidRPr="002502C1" w:rsidRDefault="00EB36E4" w:rsidP="00CF7DC2">
      <w:pPr>
        <w:rPr>
          <w:noProof/>
        </w:rPr>
      </w:pPr>
      <w:r>
        <w:rPr>
          <w:noProof/>
        </w:rPr>
        <w:t>Te</w:t>
      </w:r>
      <w:r w:rsidR="008A3CF0">
        <w:rPr>
          <w:noProof/>
        </w:rPr>
        <w:t>ams</w:t>
      </w:r>
    </w:p>
    <w:p w14:paraId="0C804A5E" w14:textId="2E976418" w:rsidR="00D62E01" w:rsidRPr="002502C1" w:rsidRDefault="00D62E01" w:rsidP="00D62E01">
      <w:pPr>
        <w:pStyle w:val="Ttulo4"/>
        <w:rPr>
          <w:noProof/>
        </w:rPr>
      </w:pPr>
    </w:p>
    <w:p w14:paraId="30B1BF55" w14:textId="0181B006" w:rsidR="00D62E01" w:rsidRPr="002502C1" w:rsidRDefault="00D62E01" w:rsidP="00D62E01">
      <w:pPr>
        <w:rPr>
          <w:noProof/>
        </w:rPr>
      </w:pPr>
    </w:p>
    <w:sectPr w:rsidR="00D62E01" w:rsidRPr="002502C1" w:rsidSect="00222B7B">
      <w:footerReference w:type="default" r:id="rId7"/>
      <w:type w:val="continuous"/>
      <w:pgSz w:w="11906" w:h="16838" w:code="9"/>
      <w:pgMar w:top="794" w:right="794" w:bottom="794" w:left="794" w:header="720" w:footer="646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9FE4A" w14:textId="77777777" w:rsidR="003D60FD" w:rsidRDefault="003D60FD">
      <w:pPr>
        <w:spacing w:before="0" w:after="0"/>
      </w:pPr>
      <w:r>
        <w:separator/>
      </w:r>
    </w:p>
  </w:endnote>
  <w:endnote w:type="continuationSeparator" w:id="0">
    <w:p w14:paraId="32C8CD9C" w14:textId="77777777" w:rsidR="003D60FD" w:rsidRDefault="003D60F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DB9434" w14:textId="77777777" w:rsidR="002B2D13" w:rsidRDefault="006344A8">
        <w:pPr>
          <w:pStyle w:val="Piedepgina"/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3D5BF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7BD0C" w14:textId="77777777" w:rsidR="003D60FD" w:rsidRDefault="003D60FD">
      <w:pPr>
        <w:spacing w:before="0" w:after="0"/>
      </w:pPr>
      <w:r>
        <w:separator/>
      </w:r>
    </w:p>
  </w:footnote>
  <w:footnote w:type="continuationSeparator" w:id="0">
    <w:p w14:paraId="41267D0F" w14:textId="77777777" w:rsidR="003D60FD" w:rsidRDefault="003D60F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AAE6F78"/>
    <w:lvl w:ilvl="0">
      <w:start w:val="1"/>
      <w:numFmt w:val="bullet"/>
      <w:pStyle w:val="Listaconvieta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18697257">
    <w:abstractNumId w:val="2"/>
  </w:num>
  <w:num w:numId="2" w16cid:durableId="1060325058">
    <w:abstractNumId w:val="3"/>
  </w:num>
  <w:num w:numId="3" w16cid:durableId="1972515102">
    <w:abstractNumId w:val="1"/>
  </w:num>
  <w:num w:numId="4" w16cid:durableId="126751968">
    <w:abstractNumId w:val="0"/>
  </w:num>
  <w:num w:numId="5" w16cid:durableId="566959919">
    <w:abstractNumId w:val="1"/>
    <w:lvlOverride w:ilvl="0">
      <w:startOverride w:val="1"/>
    </w:lvlOverride>
  </w:num>
  <w:num w:numId="6" w16cid:durableId="7596392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D85"/>
    <w:rsid w:val="00001506"/>
    <w:rsid w:val="00002B22"/>
    <w:rsid w:val="0001312D"/>
    <w:rsid w:val="00042F19"/>
    <w:rsid w:val="00046ED2"/>
    <w:rsid w:val="000502BC"/>
    <w:rsid w:val="000772A4"/>
    <w:rsid w:val="0009472C"/>
    <w:rsid w:val="000C45C2"/>
    <w:rsid w:val="0010499A"/>
    <w:rsid w:val="0019042C"/>
    <w:rsid w:val="001A2D0F"/>
    <w:rsid w:val="001A4850"/>
    <w:rsid w:val="001E0877"/>
    <w:rsid w:val="001E1BAE"/>
    <w:rsid w:val="00204566"/>
    <w:rsid w:val="00222B7B"/>
    <w:rsid w:val="002502C1"/>
    <w:rsid w:val="0026689C"/>
    <w:rsid w:val="00275FC4"/>
    <w:rsid w:val="002A058F"/>
    <w:rsid w:val="002B2D13"/>
    <w:rsid w:val="002D73B0"/>
    <w:rsid w:val="0034721D"/>
    <w:rsid w:val="00394851"/>
    <w:rsid w:val="003A5206"/>
    <w:rsid w:val="003D5BF7"/>
    <w:rsid w:val="003D5DC2"/>
    <w:rsid w:val="003D60FD"/>
    <w:rsid w:val="003E18B1"/>
    <w:rsid w:val="003E5F0C"/>
    <w:rsid w:val="003E65C1"/>
    <w:rsid w:val="003F257D"/>
    <w:rsid w:val="00424878"/>
    <w:rsid w:val="004471E4"/>
    <w:rsid w:val="00476CD5"/>
    <w:rsid w:val="0049570A"/>
    <w:rsid w:val="004C3CEA"/>
    <w:rsid w:val="004C5FA2"/>
    <w:rsid w:val="004C7EE0"/>
    <w:rsid w:val="005779B8"/>
    <w:rsid w:val="005824A9"/>
    <w:rsid w:val="00590B97"/>
    <w:rsid w:val="005961D7"/>
    <w:rsid w:val="00596EA5"/>
    <w:rsid w:val="005A50B2"/>
    <w:rsid w:val="005A7328"/>
    <w:rsid w:val="005B45D7"/>
    <w:rsid w:val="005D490F"/>
    <w:rsid w:val="005E3D6B"/>
    <w:rsid w:val="005E7008"/>
    <w:rsid w:val="00610DFC"/>
    <w:rsid w:val="00622FC3"/>
    <w:rsid w:val="00625DB4"/>
    <w:rsid w:val="006344A8"/>
    <w:rsid w:val="00660EF4"/>
    <w:rsid w:val="006B29D0"/>
    <w:rsid w:val="006D4248"/>
    <w:rsid w:val="006D4F6A"/>
    <w:rsid w:val="006F7743"/>
    <w:rsid w:val="00734D4F"/>
    <w:rsid w:val="00734EEC"/>
    <w:rsid w:val="00755823"/>
    <w:rsid w:val="0078331C"/>
    <w:rsid w:val="00785227"/>
    <w:rsid w:val="007F04FA"/>
    <w:rsid w:val="007F0879"/>
    <w:rsid w:val="008407FD"/>
    <w:rsid w:val="00874D2F"/>
    <w:rsid w:val="0088103D"/>
    <w:rsid w:val="008A3CF0"/>
    <w:rsid w:val="008A49C0"/>
    <w:rsid w:val="009172B2"/>
    <w:rsid w:val="00953A37"/>
    <w:rsid w:val="009A7698"/>
    <w:rsid w:val="009D72E2"/>
    <w:rsid w:val="00A02371"/>
    <w:rsid w:val="00A0683F"/>
    <w:rsid w:val="00A27047"/>
    <w:rsid w:val="00A503DE"/>
    <w:rsid w:val="00A775C9"/>
    <w:rsid w:val="00AB538C"/>
    <w:rsid w:val="00AC1A2B"/>
    <w:rsid w:val="00AC3EAD"/>
    <w:rsid w:val="00AF645F"/>
    <w:rsid w:val="00B102FD"/>
    <w:rsid w:val="00B31CEC"/>
    <w:rsid w:val="00BD6052"/>
    <w:rsid w:val="00BE28C5"/>
    <w:rsid w:val="00BF38AC"/>
    <w:rsid w:val="00C07994"/>
    <w:rsid w:val="00C30307"/>
    <w:rsid w:val="00C70D85"/>
    <w:rsid w:val="00C83CE3"/>
    <w:rsid w:val="00C87D0A"/>
    <w:rsid w:val="00C92FB1"/>
    <w:rsid w:val="00CD7E70"/>
    <w:rsid w:val="00CE3CAD"/>
    <w:rsid w:val="00CF7DC2"/>
    <w:rsid w:val="00D03B21"/>
    <w:rsid w:val="00D60069"/>
    <w:rsid w:val="00D60F45"/>
    <w:rsid w:val="00D6151E"/>
    <w:rsid w:val="00D62E01"/>
    <w:rsid w:val="00D661EE"/>
    <w:rsid w:val="00D72136"/>
    <w:rsid w:val="00D97A9A"/>
    <w:rsid w:val="00DF7D57"/>
    <w:rsid w:val="00E048B4"/>
    <w:rsid w:val="00E25126"/>
    <w:rsid w:val="00E37C33"/>
    <w:rsid w:val="00E67995"/>
    <w:rsid w:val="00EA1279"/>
    <w:rsid w:val="00EB36E4"/>
    <w:rsid w:val="00EB670E"/>
    <w:rsid w:val="00EC077A"/>
    <w:rsid w:val="00EF4865"/>
    <w:rsid w:val="00F434DD"/>
    <w:rsid w:val="00F875F0"/>
    <w:rsid w:val="00FD7252"/>
    <w:rsid w:val="00FE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A05DB19"/>
  <w15:docId w15:val="{C8A75461-A5F6-4F87-B3D9-D5160955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19"/>
        <w:szCs w:val="19"/>
        <w:lang w:val="es-E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B7B"/>
    <w:pPr>
      <w:spacing w:line="216" w:lineRule="auto"/>
    </w:pPr>
  </w:style>
  <w:style w:type="paragraph" w:styleId="Ttulo1">
    <w:name w:val="heading 1"/>
    <w:basedOn w:val="Normal"/>
    <w:link w:val="Ttulo1Car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Ttulo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Ttulo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Ttulo4">
    <w:name w:val="heading 4"/>
    <w:basedOn w:val="Normal"/>
    <w:link w:val="Ttulo4C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Ttulo4Car">
    <w:name w:val="Título 4 Car"/>
    <w:basedOn w:val="Fuentedeprrafopredeter"/>
    <w:link w:val="Ttulo4"/>
    <w:uiPriority w:val="9"/>
    <w:rsid w:val="00D60069"/>
    <w:rPr>
      <w:b/>
    </w:rPr>
  </w:style>
  <w:style w:type="paragraph" w:styleId="Listaconvietas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pPr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asciiTheme="minorHAnsi" w:hAnsiTheme="minorHAnsi"/>
      <w:sz w:val="19"/>
    </w:rPr>
  </w:style>
  <w:style w:type="paragraph" w:styleId="Piedepgina">
    <w:name w:val="footer"/>
    <w:basedOn w:val="Normal"/>
    <w:link w:val="PiedepginaCar"/>
    <w:uiPriority w:val="99"/>
    <w:unhideWhenUsed/>
    <w:pPr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Theme="minorHAnsi" w:hAnsiTheme="minorHAnsi"/>
      <w:sz w:val="19"/>
    </w:rPr>
  </w:style>
  <w:style w:type="paragraph" w:styleId="Ttulo">
    <w:name w:val="Title"/>
    <w:basedOn w:val="Normal"/>
    <w:link w:val="TtuloC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Tablaconcuadrcula1clara">
    <w:name w:val="Grid Table 1 Light"/>
    <w:basedOn w:val="Tablanormal"/>
    <w:uiPriority w:val="46"/>
    <w:rsid w:val="00660EF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660EF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 w:val="0"/>
        <w:iCs/>
        <w:sz w:val="19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4C7EE0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CF7DC2"/>
    <w:rPr>
      <w:rFonts w:asciiTheme="majorHAnsi" w:eastAsiaTheme="majorEastAsia" w:hAnsiTheme="majorHAnsi" w:cs="Arial"/>
      <w:b/>
      <w:bCs/>
      <w:i/>
      <w:kern w:val="3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URLING\AppData\Roaming\Microsoft\Templates\Acta%20de%20reuni&#243;n%20inform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B8C406D16E47469A1D351595229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BFFE2-FD89-4E98-8F3F-691BB8741E69}"/>
      </w:docPartPr>
      <w:docPartBody>
        <w:p w:rsidR="00103E69" w:rsidRDefault="00103E69">
          <w:pPr>
            <w:pStyle w:val="50B8C406D16E47469A1D3515952292DA"/>
          </w:pPr>
          <w:r w:rsidRPr="002502C1">
            <w:rPr>
              <w:noProof/>
              <w:lang w:bidi="es-ES"/>
            </w:rPr>
            <w:t>Ubicación</w:t>
          </w:r>
        </w:p>
      </w:docPartBody>
    </w:docPart>
    <w:docPart>
      <w:docPartPr>
        <w:name w:val="9520DFF54B0A433092BA45FA059E5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8182D-7B39-487B-9D46-0A58F485E0F8}"/>
      </w:docPartPr>
      <w:docPartBody>
        <w:p w:rsidR="00103E69" w:rsidRDefault="00103E69">
          <w:pPr>
            <w:pStyle w:val="9520DFF54B0A433092BA45FA059E5CE6"/>
          </w:pPr>
          <w:r w:rsidRPr="002502C1">
            <w:rPr>
              <w:noProof/>
              <w:lang w:bidi="es-ES"/>
            </w:rPr>
            <w:t>Reunión organizada por:</w:t>
          </w:r>
        </w:p>
      </w:docPartBody>
    </w:docPart>
    <w:docPart>
      <w:docPartPr>
        <w:name w:val="B89071A01FC1482680C5C7EC3AEDF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23689-2E41-439D-BCD3-55A9215A382E}"/>
      </w:docPartPr>
      <w:docPartBody>
        <w:p w:rsidR="00103E69" w:rsidRDefault="00103E69">
          <w:pPr>
            <w:pStyle w:val="B89071A01FC1482680C5C7EC3AEDFB27"/>
          </w:pPr>
          <w:r w:rsidRPr="002502C1">
            <w:rPr>
              <w:noProof/>
              <w:lang w:bidi="es-ES"/>
            </w:rPr>
            <w:t>Tipo de reunión:</w:t>
          </w:r>
        </w:p>
      </w:docPartBody>
    </w:docPart>
    <w:docPart>
      <w:docPartPr>
        <w:name w:val="5643BBBF49794E4E961751108A01B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38FF4-6FCF-4964-8162-77A79FE40F17}"/>
      </w:docPartPr>
      <w:docPartBody>
        <w:p w:rsidR="00103E69" w:rsidRDefault="00103E69">
          <w:pPr>
            <w:pStyle w:val="5643BBBF49794E4E961751108A01B57C"/>
          </w:pPr>
          <w:r w:rsidRPr="002502C1">
            <w:rPr>
              <w:noProof/>
              <w:lang w:bidi="es-ES"/>
            </w:rPr>
            <w:t>Asistentes:</w:t>
          </w:r>
        </w:p>
      </w:docPartBody>
    </w:docPart>
    <w:docPart>
      <w:docPartPr>
        <w:name w:val="19B3B74634A145799CF23D0E680641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AC79EA-134E-405D-8AB6-CE31C9432667}"/>
      </w:docPartPr>
      <w:docPartBody>
        <w:p w:rsidR="00103E69" w:rsidRDefault="00103E69">
          <w:pPr>
            <w:pStyle w:val="19B3B74634A145799CF23D0E68064129"/>
          </w:pPr>
          <w:r w:rsidRPr="002502C1">
            <w:rPr>
              <w:noProof/>
              <w:lang w:bidi="es-ES"/>
            </w:rPr>
            <w:t>Lea:</w:t>
          </w:r>
        </w:p>
      </w:docPartBody>
    </w:docPart>
    <w:docPart>
      <w:docPartPr>
        <w:name w:val="92EA5C4C1B6B456593E6B258AD7E40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8A2FA8-2468-48CD-A90E-9178856771B6}"/>
      </w:docPartPr>
      <w:docPartBody>
        <w:p w:rsidR="00103E69" w:rsidRDefault="00103E69">
          <w:pPr>
            <w:pStyle w:val="92EA5C4C1B6B456593E6B258AD7E4023"/>
          </w:pPr>
          <w:r w:rsidRPr="002502C1">
            <w:rPr>
              <w:noProof/>
              <w:lang w:bidi="es-ES"/>
            </w:rPr>
            <w:t>Minutos</w:t>
          </w:r>
        </w:p>
      </w:docPartBody>
    </w:docPart>
    <w:docPart>
      <w:docPartPr>
        <w:name w:val="568F783408394E26AAF53567B6BEC4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69A76-423E-44E6-A73A-67B412CC6D08}"/>
      </w:docPartPr>
      <w:docPartBody>
        <w:p w:rsidR="00103E69" w:rsidRDefault="00103E69">
          <w:pPr>
            <w:pStyle w:val="568F783408394E26AAF53567B6BEC413"/>
          </w:pPr>
          <w:r w:rsidRPr="002502C1">
            <w:rPr>
              <w:noProof/>
              <w:lang w:bidi="es-ES"/>
            </w:rPr>
            <w:t>Puntos de la agenda:</w:t>
          </w:r>
        </w:p>
      </w:docPartBody>
    </w:docPart>
    <w:docPart>
      <w:docPartPr>
        <w:name w:val="355844FE99974B2F9265B03103E88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3034D-5164-425C-AE12-9826E5A87203}"/>
      </w:docPartPr>
      <w:docPartBody>
        <w:p w:rsidR="00103E69" w:rsidRDefault="00103E69">
          <w:pPr>
            <w:pStyle w:val="355844FE99974B2F9265B03103E88BB3"/>
          </w:pPr>
          <w:r w:rsidRPr="002502C1">
            <w:rPr>
              <w:noProof/>
              <w:lang w:bidi="es-ES"/>
            </w:rPr>
            <w:t>Moderador:</w:t>
          </w:r>
        </w:p>
      </w:docPartBody>
    </w:docPart>
    <w:docPart>
      <w:docPartPr>
        <w:name w:val="A2DB0B383B6B4C06B256A55124D95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41FB4-87E7-448C-BF37-6F346363E595}"/>
      </w:docPartPr>
      <w:docPartBody>
        <w:p w:rsidR="00103E69" w:rsidRDefault="00103E69">
          <w:pPr>
            <w:pStyle w:val="A2DB0B383B6B4C06B256A55124D9502F"/>
          </w:pPr>
          <w:r w:rsidRPr="002502C1">
            <w:rPr>
              <w:noProof/>
              <w:lang w:bidi="es-ES"/>
            </w:rPr>
            <w:t>Debate:</w:t>
          </w:r>
        </w:p>
      </w:docPartBody>
    </w:docPart>
    <w:docPart>
      <w:docPartPr>
        <w:name w:val="44CABD754CC94BBE8C1338D2E2855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702666-074C-4545-B2B4-B674DCF47FBB}"/>
      </w:docPartPr>
      <w:docPartBody>
        <w:p w:rsidR="00103E69" w:rsidRDefault="00103E69">
          <w:pPr>
            <w:pStyle w:val="44CABD754CC94BBE8C1338D2E28551F2"/>
          </w:pPr>
          <w:r w:rsidRPr="002502C1">
            <w:rPr>
              <w:noProof/>
              <w:lang w:bidi="es-ES"/>
            </w:rPr>
            <w:t>Conclusiones:</w:t>
          </w:r>
        </w:p>
      </w:docPartBody>
    </w:docPart>
    <w:docPart>
      <w:docPartPr>
        <w:name w:val="D063E567B58F4EA1B3ADA7DA714F0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88CEE-3C66-4BAF-9535-7BEEA4454F6A}"/>
      </w:docPartPr>
      <w:docPartBody>
        <w:p w:rsidR="00103E69" w:rsidRDefault="00103E69">
          <w:pPr>
            <w:pStyle w:val="D063E567B58F4EA1B3ADA7DA714F0191"/>
          </w:pPr>
          <w:r w:rsidRPr="002502C1">
            <w:rPr>
              <w:noProof/>
              <w:lang w:bidi="es-ES"/>
            </w:rPr>
            <w:t>Acciones</w:t>
          </w:r>
        </w:p>
      </w:docPartBody>
    </w:docPart>
    <w:docPart>
      <w:docPartPr>
        <w:name w:val="DDF2D3B57F164354AC639A51D1F99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DBA6F-6772-4C27-BC6A-523AEA12D779}"/>
      </w:docPartPr>
      <w:docPartBody>
        <w:p w:rsidR="00103E69" w:rsidRDefault="00103E69">
          <w:pPr>
            <w:pStyle w:val="DDF2D3B57F164354AC639A51D1F99CA2"/>
          </w:pPr>
          <w:r w:rsidRPr="002502C1">
            <w:rPr>
              <w:noProof/>
              <w:lang w:bidi="es-ES"/>
            </w:rPr>
            <w:t>Persona responsable</w:t>
          </w:r>
        </w:p>
      </w:docPartBody>
    </w:docPart>
    <w:docPart>
      <w:docPartPr>
        <w:name w:val="BE5AAB5D1A224F32B64D8CA6D1996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0A722-16A1-4084-887F-D056A442B48E}"/>
      </w:docPartPr>
      <w:docPartBody>
        <w:p w:rsidR="00103E69" w:rsidRDefault="00103E69">
          <w:pPr>
            <w:pStyle w:val="BE5AAB5D1A224F32B64D8CA6D19961A7"/>
          </w:pPr>
          <w:r w:rsidRPr="002502C1">
            <w:rPr>
              <w:noProof/>
              <w:lang w:bidi="es-ES"/>
            </w:rPr>
            <w:t>Fecha límite</w:t>
          </w:r>
        </w:p>
      </w:docPartBody>
    </w:docPart>
    <w:docPart>
      <w:docPartPr>
        <w:name w:val="26056169046F492F89D9EDA8D039E9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53DDE-11AA-4709-A336-01D04078FA0F}"/>
      </w:docPartPr>
      <w:docPartBody>
        <w:p w:rsidR="00103E69" w:rsidRDefault="00103E69">
          <w:pPr>
            <w:pStyle w:val="26056169046F492F89D9EDA8D039E91E"/>
          </w:pPr>
          <w:r w:rsidRPr="002502C1">
            <w:rPr>
              <w:noProof/>
              <w:lang w:bidi="es-ES"/>
            </w:rPr>
            <w:t>Puntos de la agenda:</w:t>
          </w:r>
        </w:p>
      </w:docPartBody>
    </w:docPart>
    <w:docPart>
      <w:docPartPr>
        <w:name w:val="4D677650085D4EAF933C80B81E0759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72733-9C56-4D9A-80F0-63446688D3E7}"/>
      </w:docPartPr>
      <w:docPartBody>
        <w:p w:rsidR="00103E69" w:rsidRDefault="00103E69">
          <w:pPr>
            <w:pStyle w:val="4D677650085D4EAF933C80B81E0759D2"/>
          </w:pPr>
          <w:r w:rsidRPr="002502C1">
            <w:rPr>
              <w:noProof/>
              <w:lang w:bidi="es-ES"/>
            </w:rPr>
            <w:t>Moderador:</w:t>
          </w:r>
        </w:p>
      </w:docPartBody>
    </w:docPart>
    <w:docPart>
      <w:docPartPr>
        <w:name w:val="02A9DDC4FFB0431AA4CD04646E1263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AFACD9-B155-416D-B600-F10FE4116164}"/>
      </w:docPartPr>
      <w:docPartBody>
        <w:p w:rsidR="00103E69" w:rsidRDefault="00103E69">
          <w:pPr>
            <w:pStyle w:val="02A9DDC4FFB0431AA4CD04646E12639D"/>
          </w:pPr>
          <w:r w:rsidRPr="002502C1">
            <w:rPr>
              <w:noProof/>
              <w:lang w:bidi="es-ES"/>
            </w:rPr>
            <w:t>Debate:</w:t>
          </w:r>
        </w:p>
      </w:docPartBody>
    </w:docPart>
    <w:docPart>
      <w:docPartPr>
        <w:name w:val="2E00DB01F92049B3AD5B3C07B4D03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A1011-6269-4233-9035-D3D9150E4ED3}"/>
      </w:docPartPr>
      <w:docPartBody>
        <w:p w:rsidR="00103E69" w:rsidRDefault="00103E69">
          <w:pPr>
            <w:pStyle w:val="2E00DB01F92049B3AD5B3C07B4D0394D"/>
          </w:pPr>
          <w:r w:rsidRPr="002502C1">
            <w:rPr>
              <w:noProof/>
              <w:lang w:bidi="es-ES"/>
            </w:rPr>
            <w:t>Conclusiones:</w:t>
          </w:r>
        </w:p>
      </w:docPartBody>
    </w:docPart>
    <w:docPart>
      <w:docPartPr>
        <w:name w:val="E75CC8A56BC04A5BA585F603C3F323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017E7-6525-42B1-AF6E-9D6643A50076}"/>
      </w:docPartPr>
      <w:docPartBody>
        <w:p w:rsidR="00103E69" w:rsidRDefault="00103E69">
          <w:pPr>
            <w:pStyle w:val="E75CC8A56BC04A5BA585F603C3F323F5"/>
          </w:pPr>
          <w:r w:rsidRPr="002502C1">
            <w:rPr>
              <w:noProof/>
              <w:lang w:bidi="es-ES"/>
            </w:rPr>
            <w:t>Acciones</w:t>
          </w:r>
        </w:p>
      </w:docPartBody>
    </w:docPart>
    <w:docPart>
      <w:docPartPr>
        <w:name w:val="7A7543611D1B4B44900FDC14CF99A5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D3111-52E3-472D-A2FD-69867EC353CE}"/>
      </w:docPartPr>
      <w:docPartBody>
        <w:p w:rsidR="00103E69" w:rsidRDefault="00103E69">
          <w:pPr>
            <w:pStyle w:val="7A7543611D1B4B44900FDC14CF99A593"/>
          </w:pPr>
          <w:r w:rsidRPr="002502C1">
            <w:rPr>
              <w:noProof/>
              <w:lang w:bidi="es-ES"/>
            </w:rPr>
            <w:t>Persona responsable</w:t>
          </w:r>
        </w:p>
      </w:docPartBody>
    </w:docPart>
    <w:docPart>
      <w:docPartPr>
        <w:name w:val="39DA11F047F845B98C91F83CF5307E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7EB51C-6750-4B3A-928D-15620152836A}"/>
      </w:docPartPr>
      <w:docPartBody>
        <w:p w:rsidR="00103E69" w:rsidRDefault="00103E69">
          <w:pPr>
            <w:pStyle w:val="39DA11F047F845B98C91F83CF5307E59"/>
          </w:pPr>
          <w:r w:rsidRPr="002502C1">
            <w:rPr>
              <w:noProof/>
              <w:lang w:bidi="es-ES"/>
            </w:rPr>
            <w:t>Fecha límite</w:t>
          </w:r>
        </w:p>
      </w:docPartBody>
    </w:docPart>
    <w:docPart>
      <w:docPartPr>
        <w:name w:val="F6BF56863D6143318B18382878E173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923090-1A07-4B78-B0B5-B002100130E0}"/>
      </w:docPartPr>
      <w:docPartBody>
        <w:p w:rsidR="00061363" w:rsidRDefault="00061363" w:rsidP="00061363">
          <w:pPr>
            <w:pStyle w:val="F6BF56863D6143318B18382878E17365"/>
          </w:pPr>
          <w:r w:rsidRPr="002502C1">
            <w:rPr>
              <w:noProof/>
              <w:lang w:bidi="es-ES"/>
            </w:rPr>
            <w:t>Otra información</w:t>
          </w:r>
        </w:p>
      </w:docPartBody>
    </w:docPart>
    <w:docPart>
      <w:docPartPr>
        <w:name w:val="8CCD28F2C05A44F0B555FDAD75E876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1181AD-2DF8-4DDD-A95F-9B07D0744884}"/>
      </w:docPartPr>
      <w:docPartBody>
        <w:p w:rsidR="008F3FEF" w:rsidRDefault="00D479A8" w:rsidP="00D479A8">
          <w:pPr>
            <w:pStyle w:val="8CCD28F2C05A44F0B555FDAD75E876CF"/>
          </w:pPr>
          <w:r w:rsidRPr="002502C1">
            <w:rPr>
              <w:noProof/>
              <w:lang w:bidi="es-ES"/>
            </w:rPr>
            <w:t>Responsable:</w:t>
          </w:r>
        </w:p>
      </w:docPartBody>
    </w:docPart>
    <w:docPart>
      <w:docPartPr>
        <w:name w:val="D41D78A56A2F460080022A2EBD3877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2D791D-564A-4ACA-B29A-05EE1A6F5F57}"/>
      </w:docPartPr>
      <w:docPartBody>
        <w:p w:rsidR="008F3FEF" w:rsidRDefault="00D479A8" w:rsidP="00D479A8">
          <w:pPr>
            <w:pStyle w:val="D41D78A56A2F460080022A2EBD3877CA"/>
          </w:pPr>
          <w:r w:rsidRPr="002502C1">
            <w:rPr>
              <w:noProof/>
              <w:lang w:bidi="es-ES"/>
            </w:rPr>
            <w:t>Encargado de tomar notas:</w:t>
          </w:r>
        </w:p>
      </w:docPartBody>
    </w:docPart>
    <w:docPart>
      <w:docPartPr>
        <w:name w:val="D9FCA0023E7841BD8C7439B686F3BE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67EC2B-6303-4D97-B17A-1D1BB416CA7C}"/>
      </w:docPartPr>
      <w:docPartBody>
        <w:p w:rsidR="008F3FEF" w:rsidRDefault="00D479A8" w:rsidP="00D479A8">
          <w:pPr>
            <w:pStyle w:val="D9FCA0023E7841BD8C7439B686F3BEA4"/>
          </w:pPr>
          <w:r w:rsidRPr="002502C1">
            <w:rPr>
              <w:noProof/>
              <w:lang w:bidi="es-ES"/>
            </w:rPr>
            <w:t>Controlador del tiempo: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35"/>
    <w:rsid w:val="00002B22"/>
    <w:rsid w:val="00061363"/>
    <w:rsid w:val="00103E69"/>
    <w:rsid w:val="001639CD"/>
    <w:rsid w:val="00204566"/>
    <w:rsid w:val="002D73B0"/>
    <w:rsid w:val="00476CD5"/>
    <w:rsid w:val="00487180"/>
    <w:rsid w:val="005B4735"/>
    <w:rsid w:val="005E7008"/>
    <w:rsid w:val="006018C2"/>
    <w:rsid w:val="006B29D0"/>
    <w:rsid w:val="00755823"/>
    <w:rsid w:val="00822FE3"/>
    <w:rsid w:val="008F3FEF"/>
    <w:rsid w:val="00950160"/>
    <w:rsid w:val="00974B8D"/>
    <w:rsid w:val="00A02371"/>
    <w:rsid w:val="00A6177B"/>
    <w:rsid w:val="00AB538C"/>
    <w:rsid w:val="00AF645F"/>
    <w:rsid w:val="00BD6052"/>
    <w:rsid w:val="00D479A8"/>
    <w:rsid w:val="00E2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0B8C406D16E47469A1D3515952292DA">
    <w:name w:val="50B8C406D16E47469A1D3515952292DA"/>
  </w:style>
  <w:style w:type="paragraph" w:customStyle="1" w:styleId="9520DFF54B0A433092BA45FA059E5CE6">
    <w:name w:val="9520DFF54B0A433092BA45FA059E5CE6"/>
  </w:style>
  <w:style w:type="paragraph" w:customStyle="1" w:styleId="B89071A01FC1482680C5C7EC3AEDFB27">
    <w:name w:val="B89071A01FC1482680C5C7EC3AEDFB27"/>
  </w:style>
  <w:style w:type="paragraph" w:customStyle="1" w:styleId="5643BBBF49794E4E961751108A01B57C">
    <w:name w:val="5643BBBF49794E4E961751108A01B57C"/>
  </w:style>
  <w:style w:type="paragraph" w:customStyle="1" w:styleId="19B3B74634A145799CF23D0E68064129">
    <w:name w:val="19B3B74634A145799CF23D0E68064129"/>
  </w:style>
  <w:style w:type="paragraph" w:customStyle="1" w:styleId="92EA5C4C1B6B456593E6B258AD7E4023">
    <w:name w:val="92EA5C4C1B6B456593E6B258AD7E4023"/>
  </w:style>
  <w:style w:type="paragraph" w:customStyle="1" w:styleId="568F783408394E26AAF53567B6BEC413">
    <w:name w:val="568F783408394E26AAF53567B6BEC413"/>
  </w:style>
  <w:style w:type="paragraph" w:customStyle="1" w:styleId="355844FE99974B2F9265B03103E88BB3">
    <w:name w:val="355844FE99974B2F9265B03103E88BB3"/>
  </w:style>
  <w:style w:type="paragraph" w:customStyle="1" w:styleId="A2DB0B383B6B4C06B256A55124D9502F">
    <w:name w:val="A2DB0B383B6B4C06B256A55124D9502F"/>
  </w:style>
  <w:style w:type="paragraph" w:customStyle="1" w:styleId="44CABD754CC94BBE8C1338D2E28551F2">
    <w:name w:val="44CABD754CC94BBE8C1338D2E28551F2"/>
  </w:style>
  <w:style w:type="paragraph" w:customStyle="1" w:styleId="D063E567B58F4EA1B3ADA7DA714F0191">
    <w:name w:val="D063E567B58F4EA1B3ADA7DA714F0191"/>
  </w:style>
  <w:style w:type="paragraph" w:customStyle="1" w:styleId="DDF2D3B57F164354AC639A51D1F99CA2">
    <w:name w:val="DDF2D3B57F164354AC639A51D1F99CA2"/>
  </w:style>
  <w:style w:type="paragraph" w:customStyle="1" w:styleId="BE5AAB5D1A224F32B64D8CA6D19961A7">
    <w:name w:val="BE5AAB5D1A224F32B64D8CA6D19961A7"/>
  </w:style>
  <w:style w:type="paragraph" w:customStyle="1" w:styleId="26056169046F492F89D9EDA8D039E91E">
    <w:name w:val="26056169046F492F89D9EDA8D039E91E"/>
  </w:style>
  <w:style w:type="paragraph" w:customStyle="1" w:styleId="4D677650085D4EAF933C80B81E0759D2">
    <w:name w:val="4D677650085D4EAF933C80B81E0759D2"/>
  </w:style>
  <w:style w:type="paragraph" w:customStyle="1" w:styleId="02A9DDC4FFB0431AA4CD04646E12639D">
    <w:name w:val="02A9DDC4FFB0431AA4CD04646E12639D"/>
  </w:style>
  <w:style w:type="paragraph" w:customStyle="1" w:styleId="2E00DB01F92049B3AD5B3C07B4D0394D">
    <w:name w:val="2E00DB01F92049B3AD5B3C07B4D0394D"/>
  </w:style>
  <w:style w:type="paragraph" w:customStyle="1" w:styleId="E75CC8A56BC04A5BA585F603C3F323F5">
    <w:name w:val="E75CC8A56BC04A5BA585F603C3F323F5"/>
  </w:style>
  <w:style w:type="paragraph" w:customStyle="1" w:styleId="7A7543611D1B4B44900FDC14CF99A593">
    <w:name w:val="7A7543611D1B4B44900FDC14CF99A593"/>
  </w:style>
  <w:style w:type="paragraph" w:customStyle="1" w:styleId="39DA11F047F845B98C91F83CF5307E59">
    <w:name w:val="39DA11F047F845B98C91F83CF5307E59"/>
  </w:style>
  <w:style w:type="paragraph" w:customStyle="1" w:styleId="F6BF56863D6143318B18382878E17365">
    <w:name w:val="F6BF56863D6143318B18382878E17365"/>
    <w:rsid w:val="00061363"/>
  </w:style>
  <w:style w:type="paragraph" w:customStyle="1" w:styleId="8CCD28F2C05A44F0B555FDAD75E876CF">
    <w:name w:val="8CCD28F2C05A44F0B555FDAD75E876CF"/>
    <w:rsid w:val="00D479A8"/>
  </w:style>
  <w:style w:type="paragraph" w:customStyle="1" w:styleId="D41D78A56A2F460080022A2EBD3877CA">
    <w:name w:val="D41D78A56A2F460080022A2EBD3877CA"/>
    <w:rsid w:val="00D479A8"/>
  </w:style>
  <w:style w:type="paragraph" w:customStyle="1" w:styleId="D9FCA0023E7841BD8C7439B686F3BEA4">
    <w:name w:val="D9FCA0023E7841BD8C7439B686F3BEA4"/>
    <w:rsid w:val="00D479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Acta de reunión informal.dotx</Template>
  <TotalTime>9</TotalTime>
  <Pages>2</Pages>
  <Words>169</Words>
  <Characters>1018</Characters>
  <Application>Microsoft Office Word</Application>
  <DocSecurity>0</DocSecurity>
  <Lines>87</Lines>
  <Paragraphs>55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CURLING</dc:creator>
  <cp:keywords/>
  <dc:description/>
  <cp:lastModifiedBy>JOSE VICTOR GUTIERREZ MOLINA</cp:lastModifiedBy>
  <cp:revision>16</cp:revision>
  <dcterms:created xsi:type="dcterms:W3CDTF">2026-03-13T15:18:00Z</dcterms:created>
  <dcterms:modified xsi:type="dcterms:W3CDTF">2026-04-18T01:22:00Z</dcterms:modified>
  <cp:version/>
</cp:coreProperties>
</file>