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doub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abla de diseño"/>
      </w:tblPr>
      <w:tblGrid>
        <w:gridCol w:w="7720"/>
        <w:gridCol w:w="2598"/>
      </w:tblGrid>
      <w:tr w:rsidR="002B2D13" w:rsidRPr="002502C1" w14:paraId="39D2BF73" w14:textId="77777777" w:rsidTr="001E0877">
        <w:tc>
          <w:tcPr>
            <w:tcW w:w="7650" w:type="dxa"/>
          </w:tcPr>
          <w:p w14:paraId="4995D58A" w14:textId="01A6D189" w:rsidR="002B2D13" w:rsidRPr="002502C1" w:rsidRDefault="0026689C">
            <w:pPr>
              <w:pStyle w:val="Ttulo"/>
              <w:rPr>
                <w:noProof/>
              </w:rPr>
            </w:pPr>
            <w:r>
              <w:rPr>
                <w:noProof/>
              </w:rPr>
              <w:t>MINUTA</w:t>
            </w:r>
          </w:p>
        </w:tc>
        <w:tc>
          <w:tcPr>
            <w:tcW w:w="2574" w:type="dxa"/>
            <w:vAlign w:val="bottom"/>
          </w:tcPr>
          <w:p w14:paraId="142DE89A" w14:textId="75EE93BA" w:rsidR="00D62E01" w:rsidRPr="002502C1" w:rsidRDefault="00DB173C">
            <w:pPr>
              <w:pStyle w:val="Ttulo3"/>
              <w:rPr>
                <w:noProof/>
              </w:rPr>
            </w:pPr>
            <w:r>
              <w:rPr>
                <w:noProof/>
              </w:rPr>
              <w:t>0</w:t>
            </w:r>
            <w:r w:rsidR="00F4453A">
              <w:rPr>
                <w:noProof/>
              </w:rPr>
              <w:t>6</w:t>
            </w:r>
            <w:r w:rsidR="00F83CE7">
              <w:rPr>
                <w:noProof/>
              </w:rPr>
              <w:t>/</w:t>
            </w:r>
            <w:r w:rsidR="00EE7C68">
              <w:rPr>
                <w:noProof/>
              </w:rPr>
              <w:t>0</w:t>
            </w:r>
            <w:r w:rsidR="00F4453A">
              <w:rPr>
                <w:noProof/>
              </w:rPr>
              <w:t>4</w:t>
            </w:r>
            <w:r w:rsidR="00EE7C68">
              <w:rPr>
                <w:noProof/>
              </w:rPr>
              <w:t>/2026</w:t>
            </w:r>
          </w:p>
          <w:p w14:paraId="40410AC7" w14:textId="734DFB6B" w:rsidR="00D62E01" w:rsidRPr="002502C1" w:rsidRDefault="00566213">
            <w:pPr>
              <w:pStyle w:val="Ttulo3"/>
              <w:rPr>
                <w:noProof/>
              </w:rPr>
            </w:pPr>
            <w:r>
              <w:rPr>
                <w:noProof/>
              </w:rPr>
              <w:t>10</w:t>
            </w:r>
            <w:r w:rsidR="00EE7C68">
              <w:rPr>
                <w:noProof/>
              </w:rPr>
              <w:t>:30</w:t>
            </w:r>
            <w:r w:rsidR="001C2802">
              <w:rPr>
                <w:noProof/>
              </w:rPr>
              <w:t xml:space="preserve"> AM</w:t>
            </w:r>
          </w:p>
          <w:sdt>
            <w:sdtPr>
              <w:rPr>
                <w:noProof/>
              </w:rPr>
              <w:alias w:val="Ubicación"/>
              <w:tag w:val="Ubicación"/>
              <w:id w:val="807176140"/>
              <w:placeholder>
                <w:docPart w:val="50B8C406D16E47469A1D3515952292DA"/>
              </w:placeholder>
              <w:temporary/>
              <w:showingPlcHdr/>
              <w15:appearance w15:val="hidden"/>
            </w:sdtPr>
            <w:sdtContent>
              <w:p w14:paraId="1A473BED" w14:textId="77777777" w:rsidR="002B2D13" w:rsidRPr="002502C1" w:rsidRDefault="00D62E01" w:rsidP="00D62E01">
                <w:pPr>
                  <w:pStyle w:val="Ttulo3"/>
                  <w:rPr>
                    <w:noProof/>
                  </w:rPr>
                </w:pPr>
                <w:r w:rsidRPr="002502C1">
                  <w:rPr>
                    <w:noProof/>
                    <w:lang w:bidi="es-ES"/>
                  </w:rPr>
                  <w:t>Ubicación</w:t>
                </w:r>
              </w:p>
            </w:sdtContent>
          </w:sdt>
        </w:tc>
      </w:tr>
    </w:tbl>
    <w:tbl>
      <w:tblPr>
        <w:tblStyle w:val="Tablanormal5"/>
        <w:tblW w:w="5000" w:type="pct"/>
        <w:tblCellMar>
          <w:top w:w="14" w:type="dxa"/>
          <w:left w:w="0" w:type="dxa"/>
          <w:bottom w:w="14" w:type="dxa"/>
          <w:right w:w="0" w:type="dxa"/>
        </w:tblCellMar>
        <w:tblLook w:val="0620" w:firstRow="1" w:lastRow="0" w:firstColumn="0" w:lastColumn="0" w:noHBand="1" w:noVBand="1"/>
        <w:tblDescription w:val="Tabla de diseño"/>
      </w:tblPr>
      <w:tblGrid>
        <w:gridCol w:w="1965"/>
        <w:gridCol w:w="3705"/>
        <w:gridCol w:w="1701"/>
        <w:gridCol w:w="2947"/>
      </w:tblGrid>
      <w:tr w:rsidR="002B2D13" w:rsidRPr="002502C1" w14:paraId="073CE41D" w14:textId="77777777" w:rsidTr="000772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965" w:type="dxa"/>
            <w:tcMar>
              <w:top w:w="144" w:type="dxa"/>
            </w:tcMar>
          </w:tcPr>
          <w:p w14:paraId="65077C23" w14:textId="05B00729" w:rsidR="002B2D13" w:rsidRPr="002502C1" w:rsidRDefault="00000000" w:rsidP="00D60069">
            <w:pPr>
              <w:pStyle w:val="Ttulo2"/>
              <w:spacing w:after="80"/>
              <w:rPr>
                <w:noProof/>
              </w:rPr>
            </w:pPr>
            <w:sdt>
              <w:sdtPr>
                <w:rPr>
                  <w:noProof/>
                </w:rPr>
                <w:id w:val="834805806"/>
                <w:placeholder>
                  <w:docPart w:val="9520DFF54B0A433092BA45FA059E5CE6"/>
                </w:placeholder>
                <w:temporary/>
                <w:showingPlcHdr/>
                <w15:appearance w15:val="hidden"/>
              </w:sdtPr>
              <w:sdtContent>
                <w:r w:rsidR="006344A8" w:rsidRPr="002502C1">
                  <w:rPr>
                    <w:noProof/>
                    <w:lang w:bidi="es-ES"/>
                  </w:rPr>
                  <w:t>Reunión organizada por:</w:t>
                </w:r>
              </w:sdtContent>
            </w:sdt>
          </w:p>
        </w:tc>
        <w:tc>
          <w:tcPr>
            <w:tcW w:w="3705" w:type="dxa"/>
            <w:tcMar>
              <w:top w:w="144" w:type="dxa"/>
            </w:tcMar>
          </w:tcPr>
          <w:p w14:paraId="54BF3F92" w14:textId="77777777" w:rsidR="009571BC" w:rsidRDefault="009571BC" w:rsidP="009571BC">
            <w:pPr>
              <w:rPr>
                <w:noProof/>
              </w:rPr>
            </w:pPr>
            <w:r>
              <w:rPr>
                <w:noProof/>
              </w:rPr>
              <w:t>Estiben Andres Acuña Garita</w:t>
            </w:r>
          </w:p>
          <w:p w14:paraId="6B3230FD" w14:textId="2489C7B5" w:rsidR="002B2D13" w:rsidRPr="002502C1" w:rsidRDefault="002B2D13" w:rsidP="00D60069">
            <w:pPr>
              <w:spacing w:after="80"/>
              <w:rPr>
                <w:noProof/>
              </w:rPr>
            </w:pPr>
          </w:p>
        </w:tc>
        <w:tc>
          <w:tcPr>
            <w:tcW w:w="1701" w:type="dxa"/>
            <w:tcMar>
              <w:top w:w="144" w:type="dxa"/>
            </w:tcMar>
          </w:tcPr>
          <w:p w14:paraId="7F8E57C9" w14:textId="77777777" w:rsidR="002B2D13" w:rsidRPr="002502C1" w:rsidRDefault="00000000" w:rsidP="00D60069">
            <w:pPr>
              <w:pStyle w:val="Ttulo2"/>
              <w:spacing w:after="80"/>
              <w:rPr>
                <w:noProof/>
              </w:rPr>
            </w:pPr>
            <w:sdt>
              <w:sdtPr>
                <w:rPr>
                  <w:noProof/>
                </w:rPr>
                <w:id w:val="-442851289"/>
                <w:placeholder>
                  <w:docPart w:val="B89071A01FC1482680C5C7EC3AEDFB27"/>
                </w:placeholder>
                <w:temporary/>
                <w:showingPlcHdr/>
                <w15:appearance w15:val="hidden"/>
              </w:sdtPr>
              <w:sdtContent>
                <w:r w:rsidR="006344A8" w:rsidRPr="002502C1">
                  <w:rPr>
                    <w:noProof/>
                    <w:lang w:bidi="es-ES"/>
                  </w:rPr>
                  <w:t>Tipo de reunión:</w:t>
                </w:r>
              </w:sdtContent>
            </w:sdt>
          </w:p>
        </w:tc>
        <w:tc>
          <w:tcPr>
            <w:tcW w:w="2947" w:type="dxa"/>
            <w:tcMar>
              <w:top w:w="144" w:type="dxa"/>
            </w:tcMar>
          </w:tcPr>
          <w:p w14:paraId="12CAC038" w14:textId="6EE79BF4" w:rsidR="002B2D13" w:rsidRPr="002502C1" w:rsidRDefault="005776AC" w:rsidP="00D60069">
            <w:pPr>
              <w:spacing w:after="80"/>
              <w:rPr>
                <w:noProof/>
              </w:rPr>
            </w:pPr>
            <w:r>
              <w:rPr>
                <w:noProof/>
              </w:rPr>
              <w:t>Teams</w:t>
            </w:r>
          </w:p>
        </w:tc>
      </w:tr>
      <w:tr w:rsidR="002B2D13" w:rsidRPr="002502C1" w14:paraId="236CD714" w14:textId="77777777" w:rsidTr="000772A4">
        <w:sdt>
          <w:sdtPr>
            <w:rPr>
              <w:noProof/>
            </w:rPr>
            <w:id w:val="-906145096"/>
            <w:placeholder>
              <w:docPart w:val="FD3F415EF06B43108666AB566F66CD67"/>
            </w:placeholder>
            <w:temporary/>
            <w:showingPlcHdr/>
            <w15:appearance w15:val="hidden"/>
          </w:sdtPr>
          <w:sdtContent>
            <w:tc>
              <w:tcPr>
                <w:tcW w:w="1965" w:type="dxa"/>
              </w:tcPr>
              <w:p w14:paraId="4607CFC0" w14:textId="77777777" w:rsidR="002B2D13" w:rsidRPr="002502C1" w:rsidRDefault="006344A8" w:rsidP="00D60069">
                <w:pPr>
                  <w:pStyle w:val="Ttulo2"/>
                  <w:spacing w:after="80"/>
                  <w:rPr>
                    <w:noProof/>
                  </w:rPr>
                </w:pPr>
                <w:r w:rsidRPr="002502C1">
                  <w:rPr>
                    <w:noProof/>
                    <w:lang w:bidi="es-ES"/>
                  </w:rPr>
                  <w:t>Responsable:</w:t>
                </w:r>
              </w:p>
            </w:tc>
          </w:sdtContent>
        </w:sdt>
        <w:tc>
          <w:tcPr>
            <w:tcW w:w="3705" w:type="dxa"/>
          </w:tcPr>
          <w:p w14:paraId="6DEB1A3B" w14:textId="77777777" w:rsidR="00F4453A" w:rsidRDefault="00F4453A" w:rsidP="00F4453A">
            <w:pPr>
              <w:rPr>
                <w:noProof/>
              </w:rPr>
            </w:pPr>
            <w:r>
              <w:rPr>
                <w:noProof/>
              </w:rPr>
              <w:t>Estiben Andres Acuña Garita</w:t>
            </w:r>
          </w:p>
          <w:p w14:paraId="34B9E0D4" w14:textId="5CA62BCC" w:rsidR="002B2D13" w:rsidRPr="002502C1" w:rsidRDefault="002B2D13" w:rsidP="00D60069">
            <w:pPr>
              <w:spacing w:after="80"/>
              <w:rPr>
                <w:noProof/>
              </w:rPr>
            </w:pPr>
          </w:p>
        </w:tc>
        <w:tc>
          <w:tcPr>
            <w:tcW w:w="1701" w:type="dxa"/>
          </w:tcPr>
          <w:p w14:paraId="59F2E3F4" w14:textId="77777777" w:rsidR="002B2D13" w:rsidRPr="002502C1" w:rsidRDefault="00000000" w:rsidP="00D60069">
            <w:pPr>
              <w:pStyle w:val="Ttulo2"/>
              <w:spacing w:after="80"/>
              <w:rPr>
                <w:noProof/>
              </w:rPr>
            </w:pPr>
            <w:sdt>
              <w:sdtPr>
                <w:rPr>
                  <w:noProof/>
                </w:rPr>
                <w:id w:val="795647141"/>
                <w:placeholder>
                  <w:docPart w:val="5793AEB43D8A4F638EF9F94B918A5632"/>
                </w:placeholder>
                <w:temporary/>
                <w:showingPlcHdr/>
                <w15:appearance w15:val="hidden"/>
              </w:sdtPr>
              <w:sdtContent>
                <w:r w:rsidR="006344A8" w:rsidRPr="002502C1">
                  <w:rPr>
                    <w:noProof/>
                    <w:lang w:bidi="es-ES"/>
                  </w:rPr>
                  <w:t>Encargado de tomar notas:</w:t>
                </w:r>
              </w:sdtContent>
            </w:sdt>
          </w:p>
        </w:tc>
        <w:tc>
          <w:tcPr>
            <w:tcW w:w="2947" w:type="dxa"/>
          </w:tcPr>
          <w:p w14:paraId="561FF7A8" w14:textId="294197A1" w:rsidR="002B2D13" w:rsidRPr="002502C1" w:rsidRDefault="00154084" w:rsidP="00D60069">
            <w:pPr>
              <w:spacing w:after="80"/>
              <w:rPr>
                <w:noProof/>
              </w:rPr>
            </w:pPr>
            <w:r>
              <w:rPr>
                <w:noProof/>
              </w:rPr>
              <w:t>Daniel Antonio Quiros</w:t>
            </w:r>
            <w:r w:rsidR="00D64285">
              <w:rPr>
                <w:noProof/>
              </w:rPr>
              <w:t xml:space="preserve">  Madrigal </w:t>
            </w:r>
          </w:p>
        </w:tc>
      </w:tr>
      <w:tr w:rsidR="002B2D13" w:rsidRPr="002502C1" w14:paraId="75092AF9" w14:textId="77777777" w:rsidTr="000772A4">
        <w:tc>
          <w:tcPr>
            <w:tcW w:w="1965" w:type="dxa"/>
          </w:tcPr>
          <w:p w14:paraId="2183D516" w14:textId="77777777" w:rsidR="002B2D13" w:rsidRPr="002502C1" w:rsidRDefault="00000000" w:rsidP="00D60069">
            <w:pPr>
              <w:pStyle w:val="Ttulo2"/>
              <w:spacing w:after="80"/>
              <w:rPr>
                <w:noProof/>
              </w:rPr>
            </w:pPr>
            <w:sdt>
              <w:sdtPr>
                <w:rPr>
                  <w:noProof/>
                </w:rPr>
                <w:id w:val="-1232768380"/>
                <w:placeholder>
                  <w:docPart w:val="DDE5B47FE13B439B8983A408B3445512"/>
                </w:placeholder>
                <w:temporary/>
                <w:showingPlcHdr/>
                <w15:appearance w15:val="hidden"/>
              </w:sdtPr>
              <w:sdtContent>
                <w:r w:rsidR="006344A8" w:rsidRPr="002502C1">
                  <w:rPr>
                    <w:noProof/>
                    <w:lang w:bidi="es-ES"/>
                  </w:rPr>
                  <w:t>Controlador del tiempo:</w:t>
                </w:r>
              </w:sdtContent>
            </w:sdt>
          </w:p>
        </w:tc>
        <w:tc>
          <w:tcPr>
            <w:tcW w:w="3705" w:type="dxa"/>
          </w:tcPr>
          <w:p w14:paraId="59927705" w14:textId="65763818" w:rsidR="002B2D13" w:rsidRPr="002502C1" w:rsidRDefault="00F4453A" w:rsidP="00F4453A">
            <w:pPr>
              <w:rPr>
                <w:noProof/>
              </w:rPr>
            </w:pPr>
            <w:r>
              <w:rPr>
                <w:noProof/>
              </w:rPr>
              <w:t>Estiven David Retana Paniagua</w:t>
            </w:r>
          </w:p>
        </w:tc>
        <w:tc>
          <w:tcPr>
            <w:tcW w:w="1701" w:type="dxa"/>
          </w:tcPr>
          <w:p w14:paraId="62ECE656" w14:textId="77777777" w:rsidR="002B2D13" w:rsidRPr="002502C1" w:rsidRDefault="002B2D13" w:rsidP="00D60069">
            <w:pPr>
              <w:pStyle w:val="Ttulo2"/>
              <w:spacing w:after="80"/>
              <w:rPr>
                <w:noProof/>
              </w:rPr>
            </w:pPr>
          </w:p>
        </w:tc>
        <w:tc>
          <w:tcPr>
            <w:tcW w:w="2947" w:type="dxa"/>
          </w:tcPr>
          <w:p w14:paraId="354D642F" w14:textId="77777777" w:rsidR="002B2D13" w:rsidRPr="002502C1" w:rsidRDefault="002B2D13" w:rsidP="00D60069">
            <w:pPr>
              <w:spacing w:after="80"/>
              <w:rPr>
                <w:noProof/>
              </w:rPr>
            </w:pPr>
          </w:p>
        </w:tc>
      </w:tr>
    </w:tbl>
    <w:tbl>
      <w:tblPr>
        <w:tblW w:w="5000" w:type="pct"/>
        <w:tblCellMar>
          <w:top w:w="14" w:type="dxa"/>
          <w:left w:w="0" w:type="dxa"/>
          <w:bottom w:w="14" w:type="dxa"/>
          <w:right w:w="0" w:type="dxa"/>
        </w:tblCellMar>
        <w:tblLook w:val="0000" w:firstRow="0" w:lastRow="0" w:firstColumn="0" w:lastColumn="0" w:noHBand="0" w:noVBand="0"/>
        <w:tblDescription w:val="Tabla de diseño"/>
      </w:tblPr>
      <w:tblGrid>
        <w:gridCol w:w="1843"/>
        <w:gridCol w:w="8475"/>
      </w:tblGrid>
      <w:tr w:rsidR="002B2D13" w:rsidRPr="002502C1" w14:paraId="4F3DE288" w14:textId="77777777" w:rsidTr="00D25C50">
        <w:tc>
          <w:tcPr>
            <w:tcW w:w="1843" w:type="dxa"/>
            <w:tcMar>
              <w:top w:w="144" w:type="dxa"/>
            </w:tcMar>
          </w:tcPr>
          <w:p w14:paraId="7BC292BB" w14:textId="77777777" w:rsidR="002B2D13" w:rsidRPr="002502C1" w:rsidRDefault="00000000">
            <w:pPr>
              <w:pStyle w:val="Ttulo2"/>
              <w:rPr>
                <w:noProof/>
              </w:rPr>
            </w:pPr>
            <w:sdt>
              <w:sdtPr>
                <w:rPr>
                  <w:noProof/>
                </w:rPr>
                <w:id w:val="1643469904"/>
                <w:placeholder>
                  <w:docPart w:val="5643BBBF49794E4E961751108A01B57C"/>
                </w:placeholder>
                <w:temporary/>
                <w:showingPlcHdr/>
                <w15:appearance w15:val="hidden"/>
              </w:sdtPr>
              <w:sdtContent>
                <w:r w:rsidR="006344A8" w:rsidRPr="002502C1">
                  <w:rPr>
                    <w:noProof/>
                    <w:lang w:bidi="es-ES"/>
                  </w:rPr>
                  <w:t>Asistentes:</w:t>
                </w:r>
              </w:sdtContent>
            </w:sdt>
          </w:p>
        </w:tc>
        <w:tc>
          <w:tcPr>
            <w:tcW w:w="8475" w:type="dxa"/>
            <w:tcMar>
              <w:top w:w="144" w:type="dxa"/>
            </w:tcMar>
          </w:tcPr>
          <w:p w14:paraId="0FE47B7D" w14:textId="1F68A6C9" w:rsidR="002B2D13" w:rsidRDefault="00EC077A" w:rsidP="00D62E01">
            <w:pPr>
              <w:rPr>
                <w:noProof/>
              </w:rPr>
            </w:pPr>
            <w:r>
              <w:rPr>
                <w:noProof/>
              </w:rPr>
              <w:t>Esti</w:t>
            </w:r>
            <w:r w:rsidR="00E9520E">
              <w:rPr>
                <w:noProof/>
              </w:rPr>
              <w:t>b</w:t>
            </w:r>
            <w:r>
              <w:rPr>
                <w:noProof/>
              </w:rPr>
              <w:t>en Andres Acuña Garita</w:t>
            </w:r>
          </w:p>
          <w:p w14:paraId="21D11BDD" w14:textId="77777777" w:rsidR="005B45D7" w:rsidRDefault="005B45D7" w:rsidP="00D62E01">
            <w:pPr>
              <w:rPr>
                <w:noProof/>
              </w:rPr>
            </w:pPr>
            <w:r>
              <w:rPr>
                <w:noProof/>
              </w:rPr>
              <w:t>Jose Víctor Gutiérrez Molina.</w:t>
            </w:r>
          </w:p>
          <w:p w14:paraId="08278E31" w14:textId="45CC1ED9" w:rsidR="005B45D7" w:rsidRDefault="005B45D7" w:rsidP="00D62E01">
            <w:pPr>
              <w:rPr>
                <w:noProof/>
              </w:rPr>
            </w:pPr>
            <w:r>
              <w:rPr>
                <w:noProof/>
              </w:rPr>
              <w:t>Josvy Rodrigo Ortiz Salazar</w:t>
            </w:r>
            <w:r w:rsidR="00AC3EAD">
              <w:rPr>
                <w:noProof/>
              </w:rPr>
              <w:t>.</w:t>
            </w:r>
          </w:p>
          <w:p w14:paraId="540458B6" w14:textId="11D6AA88" w:rsidR="00AC3EAD" w:rsidRDefault="00AC3EAD" w:rsidP="00D62E01">
            <w:pPr>
              <w:rPr>
                <w:noProof/>
              </w:rPr>
            </w:pPr>
            <w:r>
              <w:rPr>
                <w:noProof/>
              </w:rPr>
              <w:t>Daniel Antonio Quiros</w:t>
            </w:r>
            <w:r w:rsidR="001C2802">
              <w:rPr>
                <w:noProof/>
              </w:rPr>
              <w:t xml:space="preserve"> Madrigal</w:t>
            </w:r>
          </w:p>
          <w:p w14:paraId="103CEE0B" w14:textId="338C6AB3" w:rsidR="00AC3EAD" w:rsidRDefault="00AC3EAD" w:rsidP="00D62E01">
            <w:pPr>
              <w:rPr>
                <w:noProof/>
              </w:rPr>
            </w:pPr>
            <w:r>
              <w:rPr>
                <w:noProof/>
              </w:rPr>
              <w:t>Estiven David Retana Paniagua</w:t>
            </w:r>
          </w:p>
          <w:p w14:paraId="72840EEF" w14:textId="4A4A1D3A" w:rsidR="00AC3EAD" w:rsidRPr="002502C1" w:rsidRDefault="00AC3EAD" w:rsidP="00D62E01">
            <w:pPr>
              <w:rPr>
                <w:noProof/>
              </w:rPr>
            </w:pPr>
          </w:p>
        </w:tc>
      </w:tr>
      <w:tr w:rsidR="002B2D13" w:rsidRPr="002502C1" w14:paraId="2608D477" w14:textId="77777777" w:rsidTr="00D25C50">
        <w:tc>
          <w:tcPr>
            <w:tcW w:w="1843" w:type="dxa"/>
          </w:tcPr>
          <w:p w14:paraId="1428510D" w14:textId="77777777" w:rsidR="002B2D13" w:rsidRPr="002502C1" w:rsidRDefault="00000000">
            <w:pPr>
              <w:pStyle w:val="Ttulo2"/>
              <w:rPr>
                <w:noProof/>
              </w:rPr>
            </w:pPr>
            <w:sdt>
              <w:sdtPr>
                <w:rPr>
                  <w:noProof/>
                </w:rPr>
                <w:id w:val="-1255275818"/>
                <w:placeholder>
                  <w:docPart w:val="19B3B74634A145799CF23D0E68064129"/>
                </w:placeholder>
                <w:temporary/>
                <w:showingPlcHdr/>
                <w15:appearance w15:val="hidden"/>
              </w:sdtPr>
              <w:sdtContent>
                <w:r w:rsidR="006344A8" w:rsidRPr="002502C1">
                  <w:rPr>
                    <w:noProof/>
                    <w:lang w:bidi="es-ES"/>
                  </w:rPr>
                  <w:t>Lea:</w:t>
                </w:r>
              </w:sdtContent>
            </w:sdt>
          </w:p>
        </w:tc>
        <w:tc>
          <w:tcPr>
            <w:tcW w:w="8475" w:type="dxa"/>
          </w:tcPr>
          <w:p w14:paraId="0BDAD259" w14:textId="40407C10" w:rsidR="00216A7E" w:rsidRPr="002502C1" w:rsidRDefault="00F4453A" w:rsidP="00216A7E">
            <w:pPr>
              <w:rPr>
                <w:noProof/>
              </w:rPr>
            </w:pPr>
            <w:r>
              <w:rPr>
                <w:noProof/>
              </w:rPr>
              <w:t xml:space="preserve">Tener información para </w:t>
            </w:r>
            <w:r w:rsidR="002804DA">
              <w:rPr>
                <w:noProof/>
              </w:rPr>
              <w:t>iniciar el proyecto</w:t>
            </w:r>
          </w:p>
          <w:p w14:paraId="69BA2ACC" w14:textId="6746222E" w:rsidR="00596EA5" w:rsidRPr="002502C1" w:rsidRDefault="00596EA5" w:rsidP="00C92FB1">
            <w:pPr>
              <w:rPr>
                <w:noProof/>
              </w:rPr>
            </w:pPr>
          </w:p>
        </w:tc>
      </w:tr>
      <w:tr w:rsidR="002B2D13" w:rsidRPr="002502C1" w14:paraId="3EC08192" w14:textId="77777777" w:rsidTr="00D25C50">
        <w:tc>
          <w:tcPr>
            <w:tcW w:w="1843" w:type="dxa"/>
          </w:tcPr>
          <w:p w14:paraId="3BCB927A" w14:textId="77777777" w:rsidR="002B2D13" w:rsidRPr="002502C1" w:rsidRDefault="00000000">
            <w:pPr>
              <w:pStyle w:val="Ttulo2"/>
              <w:rPr>
                <w:noProof/>
              </w:rPr>
            </w:pPr>
            <w:sdt>
              <w:sdtPr>
                <w:rPr>
                  <w:noProof/>
                </w:rPr>
                <w:id w:val="681237791"/>
                <w:placeholder>
                  <w:docPart w:val="7B50A9F1953349C598B2617DEC35BE7A"/>
                </w:placeholder>
                <w:temporary/>
                <w:showingPlcHdr/>
                <w15:appearance w15:val="hidden"/>
              </w:sdtPr>
              <w:sdtContent>
                <w:r w:rsidR="006344A8" w:rsidRPr="002502C1">
                  <w:rPr>
                    <w:noProof/>
                    <w:lang w:bidi="es-ES"/>
                  </w:rPr>
                  <w:t>Traiga:</w:t>
                </w:r>
              </w:sdtContent>
            </w:sdt>
          </w:p>
        </w:tc>
        <w:tc>
          <w:tcPr>
            <w:tcW w:w="8475" w:type="dxa"/>
          </w:tcPr>
          <w:p w14:paraId="0BBF2379" w14:textId="5600E9B1" w:rsidR="002B2D13" w:rsidRPr="002502C1" w:rsidRDefault="002B2D13" w:rsidP="00D62E01">
            <w:pPr>
              <w:rPr>
                <w:noProof/>
              </w:rPr>
            </w:pPr>
          </w:p>
        </w:tc>
      </w:tr>
    </w:tbl>
    <w:sdt>
      <w:sdtPr>
        <w:rPr>
          <w:noProof/>
        </w:rPr>
        <w:id w:val="-2901889"/>
        <w:placeholder>
          <w:docPart w:val="92EA5C4C1B6B456593E6B258AD7E4023"/>
        </w:placeholder>
        <w:temporary/>
        <w:showingPlcHdr/>
        <w15:appearance w15:val="hidden"/>
      </w:sdtPr>
      <w:sdtContent>
        <w:p w14:paraId="7A3782BF" w14:textId="77777777" w:rsidR="002B2D13" w:rsidRPr="002502C1" w:rsidRDefault="006344A8">
          <w:pPr>
            <w:pStyle w:val="Ttulo1"/>
            <w:rPr>
              <w:noProof/>
            </w:rPr>
          </w:pPr>
          <w:r w:rsidRPr="002502C1">
            <w:rPr>
              <w:noProof/>
              <w:lang w:bidi="es-ES"/>
            </w:rPr>
            <w:t>Minutos</w:t>
          </w:r>
        </w:p>
      </w:sdtContent>
    </w:sdt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  <w:tblDescription w:val="Tabla de diseño"/>
      </w:tblPr>
      <w:tblGrid>
        <w:gridCol w:w="1635"/>
        <w:gridCol w:w="4744"/>
        <w:gridCol w:w="1608"/>
        <w:gridCol w:w="2331"/>
      </w:tblGrid>
      <w:tr w:rsidR="002B2D13" w:rsidRPr="002502C1" w14:paraId="71A518B0" w14:textId="77777777" w:rsidTr="000772A4">
        <w:tc>
          <w:tcPr>
            <w:tcW w:w="1635" w:type="dxa"/>
          </w:tcPr>
          <w:bookmarkStart w:id="0" w:name="MinuteItems"/>
          <w:bookmarkStart w:id="1" w:name="MinuteTopicSection"/>
          <w:bookmarkEnd w:id="0"/>
          <w:p w14:paraId="3E9FC8E1" w14:textId="77777777" w:rsidR="002B2D13" w:rsidRPr="002502C1" w:rsidRDefault="00000000">
            <w:pPr>
              <w:pStyle w:val="Ttulo2"/>
              <w:rPr>
                <w:noProof/>
              </w:rPr>
            </w:pPr>
            <w:sdt>
              <w:sdtPr>
                <w:rPr>
                  <w:noProof/>
                </w:rPr>
                <w:id w:val="90904773"/>
                <w:placeholder>
                  <w:docPart w:val="568F783408394E26AAF53567B6BEC413"/>
                </w:placeholder>
                <w:temporary/>
                <w:showingPlcHdr/>
                <w15:appearance w15:val="hidden"/>
              </w:sdtPr>
              <w:sdtContent>
                <w:r w:rsidR="006344A8" w:rsidRPr="002502C1">
                  <w:rPr>
                    <w:noProof/>
                    <w:lang w:bidi="es-ES"/>
                  </w:rPr>
                  <w:t>Puntos de la agenda:</w:t>
                </w:r>
              </w:sdtContent>
            </w:sdt>
          </w:p>
        </w:tc>
        <w:tc>
          <w:tcPr>
            <w:tcW w:w="4744" w:type="dxa"/>
          </w:tcPr>
          <w:p w14:paraId="12EA445F" w14:textId="3DB133CA" w:rsidR="002B2D13" w:rsidRPr="002502C1" w:rsidRDefault="00DB173C">
            <w:pPr>
              <w:rPr>
                <w:noProof/>
              </w:rPr>
            </w:pPr>
            <w:r>
              <w:rPr>
                <w:noProof/>
              </w:rPr>
              <w:t>0</w:t>
            </w:r>
            <w:r w:rsidR="002804DA">
              <w:rPr>
                <w:noProof/>
              </w:rPr>
              <w:t>6 de abril 2026</w:t>
            </w:r>
          </w:p>
        </w:tc>
        <w:tc>
          <w:tcPr>
            <w:tcW w:w="1608" w:type="dxa"/>
          </w:tcPr>
          <w:p w14:paraId="404DA1D1" w14:textId="77777777" w:rsidR="002B2D13" w:rsidRPr="002502C1" w:rsidRDefault="00000000">
            <w:pPr>
              <w:pStyle w:val="Ttulo2"/>
              <w:rPr>
                <w:noProof/>
              </w:rPr>
            </w:pPr>
            <w:sdt>
              <w:sdtPr>
                <w:rPr>
                  <w:noProof/>
                </w:rPr>
                <w:id w:val="1737199064"/>
                <w:placeholder>
                  <w:docPart w:val="355844FE99974B2F9265B03103E88BB3"/>
                </w:placeholder>
                <w:temporary/>
                <w:showingPlcHdr/>
                <w15:appearance w15:val="hidden"/>
              </w:sdtPr>
              <w:sdtContent>
                <w:r w:rsidR="006344A8" w:rsidRPr="002502C1">
                  <w:rPr>
                    <w:noProof/>
                    <w:lang w:bidi="es-ES"/>
                  </w:rPr>
                  <w:t>Moderador:</w:t>
                </w:r>
              </w:sdtContent>
            </w:sdt>
          </w:p>
        </w:tc>
        <w:tc>
          <w:tcPr>
            <w:tcW w:w="2331" w:type="dxa"/>
          </w:tcPr>
          <w:p w14:paraId="7D459654" w14:textId="551C0068" w:rsidR="002B2D13" w:rsidRPr="002502C1" w:rsidRDefault="00BE28C5">
            <w:pPr>
              <w:rPr>
                <w:noProof/>
              </w:rPr>
            </w:pPr>
            <w:r>
              <w:rPr>
                <w:noProof/>
              </w:rPr>
              <w:t>Jose Víctor Gutiérrez Moli</w:t>
            </w:r>
            <w:r w:rsidR="006D4248">
              <w:rPr>
                <w:noProof/>
              </w:rPr>
              <w:t>na</w:t>
            </w:r>
            <w:r w:rsidR="00EA1279">
              <w:rPr>
                <w:noProof/>
              </w:rPr>
              <w:t>.</w:t>
            </w:r>
          </w:p>
        </w:tc>
      </w:tr>
    </w:tbl>
    <w:p w14:paraId="65B101A9" w14:textId="77777777" w:rsidR="002B2D13" w:rsidRPr="002502C1" w:rsidRDefault="00000000">
      <w:pPr>
        <w:pStyle w:val="Ttulo4"/>
        <w:rPr>
          <w:noProof/>
        </w:rPr>
      </w:pPr>
      <w:sdt>
        <w:sdtPr>
          <w:rPr>
            <w:noProof/>
          </w:rPr>
          <w:id w:val="-391195506"/>
          <w:placeholder>
            <w:docPart w:val="A2DB0B383B6B4C06B256A55124D9502F"/>
          </w:placeholder>
          <w:temporary/>
          <w:showingPlcHdr/>
          <w15:appearance w15:val="hidden"/>
        </w:sdtPr>
        <w:sdtContent>
          <w:r w:rsidR="006344A8" w:rsidRPr="002502C1">
            <w:rPr>
              <w:noProof/>
              <w:lang w:bidi="es-ES"/>
            </w:rPr>
            <w:t>Debate:</w:t>
          </w:r>
        </w:sdtContent>
      </w:sdt>
    </w:p>
    <w:p w14:paraId="68C92581" w14:textId="113D8628" w:rsidR="00591F82" w:rsidRPr="002502C1" w:rsidRDefault="00D64285" w:rsidP="00591F82">
      <w:pPr>
        <w:rPr>
          <w:noProof/>
        </w:rPr>
      </w:pPr>
      <w:r>
        <w:rPr>
          <w:noProof/>
        </w:rPr>
        <w:t xml:space="preserve"> Nos reuninos para </w:t>
      </w:r>
      <w:r w:rsidR="002804DA">
        <w:rPr>
          <w:noProof/>
        </w:rPr>
        <w:t>dar inicio al proyecto individualmente para luego unir todo el proyecto</w:t>
      </w:r>
    </w:p>
    <w:p w14:paraId="5299959F" w14:textId="3D9719E4" w:rsidR="002B2D13" w:rsidRPr="002502C1" w:rsidRDefault="002B2D13">
      <w:pPr>
        <w:rPr>
          <w:noProof/>
        </w:rPr>
      </w:pPr>
    </w:p>
    <w:p w14:paraId="690DDDCF" w14:textId="77777777" w:rsidR="002B2D13" w:rsidRPr="002502C1" w:rsidRDefault="00000000">
      <w:pPr>
        <w:pStyle w:val="Ttulo4"/>
        <w:rPr>
          <w:noProof/>
        </w:rPr>
      </w:pPr>
      <w:sdt>
        <w:sdtPr>
          <w:rPr>
            <w:noProof/>
          </w:rPr>
          <w:id w:val="1574465788"/>
          <w:placeholder>
            <w:docPart w:val="44CABD754CC94BBE8C1338D2E28551F2"/>
          </w:placeholder>
          <w:temporary/>
          <w:showingPlcHdr/>
          <w15:appearance w15:val="hidden"/>
        </w:sdtPr>
        <w:sdtContent>
          <w:r w:rsidR="006344A8" w:rsidRPr="002502C1">
            <w:rPr>
              <w:noProof/>
              <w:lang w:bidi="es-ES"/>
            </w:rPr>
            <w:t>Conclusiones:</w:t>
          </w:r>
        </w:sdtContent>
      </w:sdt>
    </w:p>
    <w:p w14:paraId="0FC7DBEA" w14:textId="44E07A85" w:rsidR="004E6053" w:rsidRPr="002502C1" w:rsidRDefault="00921622" w:rsidP="004E6053">
      <w:pPr>
        <w:rPr>
          <w:noProof/>
        </w:rPr>
      </w:pPr>
      <w:r>
        <w:rPr>
          <w:noProof/>
        </w:rPr>
        <w:t>El proyecto e</w:t>
      </w:r>
      <w:r w:rsidR="00360974">
        <w:rPr>
          <w:noProof/>
        </w:rPr>
        <w:t>st</w:t>
      </w:r>
      <w:r w:rsidR="00CF419E">
        <w:rPr>
          <w:noProof/>
        </w:rPr>
        <w:t>aria</w:t>
      </w:r>
      <w:r>
        <w:rPr>
          <w:noProof/>
        </w:rPr>
        <w:t xml:space="preserve"> a un </w:t>
      </w:r>
      <w:r w:rsidR="00CE282E">
        <w:rPr>
          <w:noProof/>
        </w:rPr>
        <w:t>100%</w:t>
      </w:r>
      <w:r w:rsidR="00360974">
        <w:rPr>
          <w:noProof/>
        </w:rPr>
        <w:t xml:space="preserve"> para la prٕóxim</w:t>
      </w:r>
      <w:r w:rsidR="00BC5A53">
        <w:rPr>
          <w:noProof/>
        </w:rPr>
        <w:t>a</w:t>
      </w:r>
      <w:r w:rsidR="00360974">
        <w:rPr>
          <w:noProof/>
        </w:rPr>
        <w:t xml:space="preserve"> reunión</w:t>
      </w:r>
    </w:p>
    <w:tbl>
      <w:tblPr>
        <w:tblStyle w:val="Tablaconcuadrcula1clar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20" w:firstRow="1" w:lastRow="0" w:firstColumn="0" w:lastColumn="0" w:noHBand="1" w:noVBand="1"/>
        <w:tblDescription w:val="Tabla de contenido"/>
      </w:tblPr>
      <w:tblGrid>
        <w:gridCol w:w="3402"/>
        <w:gridCol w:w="4395"/>
        <w:gridCol w:w="2521"/>
      </w:tblGrid>
      <w:tr w:rsidR="002B2D13" w:rsidRPr="002502C1" w14:paraId="32A05F95" w14:textId="77777777" w:rsidTr="00D25C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402" w:type="dxa"/>
            <w:vAlign w:val="bottom"/>
          </w:tcPr>
          <w:bookmarkStart w:id="2" w:name="MinuteDiscussion"/>
          <w:bookmarkStart w:id="3" w:name="MinuteActionItems"/>
          <w:bookmarkEnd w:id="2"/>
          <w:bookmarkEnd w:id="3"/>
          <w:p w14:paraId="1BEF6D98" w14:textId="77777777" w:rsidR="002B2D13" w:rsidRPr="002502C1" w:rsidRDefault="00000000" w:rsidP="00660EF4">
            <w:pPr>
              <w:rPr>
                <w:noProof/>
              </w:rPr>
            </w:pPr>
            <w:sdt>
              <w:sdtPr>
                <w:rPr>
                  <w:noProof/>
                </w:rPr>
                <w:id w:val="-1717032099"/>
                <w:placeholder>
                  <w:docPart w:val="D063E567B58F4EA1B3ADA7DA714F0191"/>
                </w:placeholder>
                <w:temporary/>
                <w:showingPlcHdr/>
                <w15:appearance w15:val="hidden"/>
              </w:sdtPr>
              <w:sdtContent>
                <w:r w:rsidR="006344A8" w:rsidRPr="002502C1">
                  <w:rPr>
                    <w:noProof/>
                    <w:lang w:bidi="es-ES"/>
                  </w:rPr>
                  <w:t>Acciones</w:t>
                </w:r>
              </w:sdtContent>
            </w:sdt>
          </w:p>
        </w:tc>
        <w:bookmarkStart w:id="4" w:name="MinutePersonResponsible"/>
        <w:bookmarkEnd w:id="4"/>
        <w:tc>
          <w:tcPr>
            <w:tcW w:w="4395" w:type="dxa"/>
            <w:vAlign w:val="bottom"/>
          </w:tcPr>
          <w:p w14:paraId="4B4C2DC5" w14:textId="77777777" w:rsidR="002B2D13" w:rsidRPr="002502C1" w:rsidRDefault="00000000" w:rsidP="00660EF4">
            <w:pPr>
              <w:rPr>
                <w:noProof/>
              </w:rPr>
            </w:pPr>
            <w:sdt>
              <w:sdtPr>
                <w:rPr>
                  <w:noProof/>
                </w:rPr>
                <w:id w:val="-319821758"/>
                <w:placeholder>
                  <w:docPart w:val="DDF2D3B57F164354AC639A51D1F99CA2"/>
                </w:placeholder>
                <w:temporary/>
                <w:showingPlcHdr/>
                <w15:appearance w15:val="hidden"/>
              </w:sdtPr>
              <w:sdtContent>
                <w:r w:rsidR="006344A8" w:rsidRPr="002502C1">
                  <w:rPr>
                    <w:noProof/>
                    <w:lang w:bidi="es-ES"/>
                  </w:rPr>
                  <w:t>Persona responsable</w:t>
                </w:r>
              </w:sdtContent>
            </w:sdt>
          </w:p>
        </w:tc>
        <w:bookmarkStart w:id="5" w:name="MinuteDeadline"/>
        <w:bookmarkEnd w:id="5"/>
        <w:tc>
          <w:tcPr>
            <w:tcW w:w="2521" w:type="dxa"/>
            <w:vAlign w:val="bottom"/>
          </w:tcPr>
          <w:p w14:paraId="4484B855" w14:textId="77777777" w:rsidR="002B2D13" w:rsidRPr="002502C1" w:rsidRDefault="00000000" w:rsidP="00660EF4">
            <w:pPr>
              <w:rPr>
                <w:noProof/>
              </w:rPr>
            </w:pPr>
            <w:sdt>
              <w:sdtPr>
                <w:rPr>
                  <w:noProof/>
                </w:rPr>
                <w:id w:val="433413345"/>
                <w:placeholder>
                  <w:docPart w:val="BE5AAB5D1A224F32B64D8CA6D19961A7"/>
                </w:placeholder>
                <w:temporary/>
                <w:showingPlcHdr/>
                <w15:appearance w15:val="hidden"/>
              </w:sdtPr>
              <w:sdtContent>
                <w:r w:rsidR="006344A8" w:rsidRPr="002502C1">
                  <w:rPr>
                    <w:noProof/>
                    <w:lang w:bidi="es-ES"/>
                  </w:rPr>
                  <w:t>Fecha límite</w:t>
                </w:r>
              </w:sdtContent>
            </w:sdt>
          </w:p>
        </w:tc>
      </w:tr>
    </w:tbl>
    <w:bookmarkEnd w:id="1"/>
    <w:p w14:paraId="4A78B0FF" w14:textId="77777777" w:rsidR="002B2D13" w:rsidRPr="002502C1" w:rsidRDefault="00000000">
      <w:pPr>
        <w:pStyle w:val="Ttulo1"/>
        <w:rPr>
          <w:noProof/>
        </w:rPr>
      </w:pPr>
      <w:sdt>
        <w:sdtPr>
          <w:rPr>
            <w:noProof/>
          </w:rPr>
          <w:id w:val="-1794281877"/>
          <w:placeholder>
            <w:docPart w:val="A3F492BCD7E34E41B6A4D6F3A90C30A9"/>
          </w:placeholder>
          <w:temporary/>
          <w:showingPlcHdr/>
          <w15:appearance w15:val="hidden"/>
        </w:sdtPr>
        <w:sdtContent>
          <w:r w:rsidR="006344A8" w:rsidRPr="002502C1">
            <w:rPr>
              <w:noProof/>
              <w:lang w:bidi="es-ES"/>
            </w:rPr>
            <w:t>Otra información</w:t>
          </w:r>
        </w:sdtContent>
      </w:sdt>
    </w:p>
    <w:p w14:paraId="63A5084C" w14:textId="22E1B5C1" w:rsidR="00CE282E" w:rsidRDefault="004E1196" w:rsidP="00CE282E">
      <w:pPr>
        <w:rPr>
          <w:noProof/>
        </w:rPr>
      </w:pPr>
      <w:r w:rsidRPr="004E1196">
        <w:rPr>
          <w:b/>
          <w:bCs/>
          <w:noProof/>
        </w:rPr>
        <w:t xml:space="preserve">Lider del grupo  </w:t>
      </w:r>
      <w:r>
        <w:rPr>
          <w:noProof/>
        </w:rPr>
        <w:t xml:space="preserve">                                                 </w:t>
      </w:r>
      <w:r w:rsidR="00CE282E">
        <w:rPr>
          <w:noProof/>
        </w:rPr>
        <w:t>Estiben Andres Acuña Garita</w:t>
      </w:r>
    </w:p>
    <w:p w14:paraId="3CEC407B" w14:textId="4D3C41D9" w:rsidR="004E1196" w:rsidRDefault="004E1196" w:rsidP="004E1196">
      <w:pPr>
        <w:jc w:val="both"/>
        <w:rPr>
          <w:noProof/>
        </w:rPr>
      </w:pPr>
      <w:r>
        <w:rPr>
          <w:noProof/>
        </w:rPr>
        <w:t>Molina.</w:t>
      </w:r>
    </w:p>
    <w:p w14:paraId="5D4AE7B9" w14:textId="0B16C4A1" w:rsidR="002B2D13" w:rsidRDefault="004E1196" w:rsidP="004E1196">
      <w:pPr>
        <w:pStyle w:val="Ttulo4"/>
        <w:jc w:val="both"/>
        <w:rPr>
          <w:b w:val="0"/>
          <w:bCs/>
          <w:noProof/>
        </w:rPr>
      </w:pPr>
      <w:r>
        <w:rPr>
          <w:noProof/>
        </w:rPr>
        <w:t xml:space="preserve">Proxima Reunion                                               </w:t>
      </w:r>
      <w:r w:rsidR="00CE282E">
        <w:rPr>
          <w:b w:val="0"/>
          <w:bCs/>
          <w:noProof/>
        </w:rPr>
        <w:t>Sabado</w:t>
      </w:r>
      <w:r w:rsidR="00172BD4">
        <w:rPr>
          <w:b w:val="0"/>
          <w:bCs/>
          <w:noProof/>
        </w:rPr>
        <w:t xml:space="preserve"> 18 de abril 2026</w:t>
      </w:r>
    </w:p>
    <w:p w14:paraId="1722F728" w14:textId="0CB4C42A" w:rsidR="004E1196" w:rsidRPr="004E1196" w:rsidRDefault="004E1196" w:rsidP="004E1196">
      <w:pPr>
        <w:pStyle w:val="Ttulo4"/>
        <w:jc w:val="both"/>
        <w:rPr>
          <w:noProof/>
        </w:rPr>
      </w:pPr>
      <w:r w:rsidRPr="004E1196">
        <w:rPr>
          <w:noProof/>
        </w:rPr>
        <w:t xml:space="preserve"> Medio de la reunion y hora </w:t>
      </w:r>
      <w:r>
        <w:rPr>
          <w:noProof/>
        </w:rPr>
        <w:t xml:space="preserve">                                 </w:t>
      </w:r>
      <w:r w:rsidRPr="004E1196">
        <w:rPr>
          <w:b w:val="0"/>
          <w:bCs/>
          <w:noProof/>
        </w:rPr>
        <w:t xml:space="preserve">Teams </w:t>
      </w:r>
      <w:r w:rsidR="00172BD4">
        <w:rPr>
          <w:b w:val="0"/>
          <w:bCs/>
          <w:noProof/>
        </w:rPr>
        <w:t>14:00 horas</w:t>
      </w:r>
    </w:p>
    <w:p w14:paraId="7CD32338" w14:textId="77777777" w:rsidR="004E1196" w:rsidRPr="004E1196" w:rsidRDefault="004E1196" w:rsidP="004E1196">
      <w:pPr>
        <w:pStyle w:val="Ttulo4"/>
        <w:jc w:val="both"/>
        <w:rPr>
          <w:noProof/>
        </w:rPr>
      </w:pPr>
    </w:p>
    <w:sectPr w:rsidR="004E1196" w:rsidRPr="004E1196" w:rsidSect="00222B7B">
      <w:footerReference w:type="default" r:id="rId7"/>
      <w:type w:val="continuous"/>
      <w:pgSz w:w="11906" w:h="16838" w:code="9"/>
      <w:pgMar w:top="794" w:right="794" w:bottom="794" w:left="794" w:header="720" w:footer="646" w:gutter="0"/>
      <w:cols w:space="720"/>
      <w:titlePg/>
      <w:docGrid w:linePitch="25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74D1CB" w14:textId="77777777" w:rsidR="00CE3BC6" w:rsidRDefault="00CE3BC6">
      <w:pPr>
        <w:spacing w:before="0" w:after="0"/>
      </w:pPr>
      <w:r>
        <w:separator/>
      </w:r>
    </w:p>
  </w:endnote>
  <w:endnote w:type="continuationSeparator" w:id="0">
    <w:p w14:paraId="074688D9" w14:textId="77777777" w:rsidR="00CE3BC6" w:rsidRDefault="00CE3BC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5959681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ADB9434" w14:textId="77777777" w:rsidR="002B2D13" w:rsidRDefault="006344A8">
        <w:pPr>
          <w:pStyle w:val="Piedepgina"/>
        </w:pPr>
        <w:r>
          <w:rPr>
            <w:lang w:bidi="es-ES"/>
          </w:rPr>
          <w:fldChar w:fldCharType="begin"/>
        </w:r>
        <w:r>
          <w:rPr>
            <w:lang w:bidi="es-ES"/>
          </w:rPr>
          <w:instrText xml:space="preserve"> PAGE   \* MERGEFORMAT </w:instrText>
        </w:r>
        <w:r>
          <w:rPr>
            <w:lang w:bidi="es-ES"/>
          </w:rPr>
          <w:fldChar w:fldCharType="separate"/>
        </w:r>
        <w:r w:rsidR="003D5BF7">
          <w:rPr>
            <w:noProof/>
            <w:lang w:bidi="es-ES"/>
          </w:rPr>
          <w:t>2</w:t>
        </w:r>
        <w:r>
          <w:rPr>
            <w:noProof/>
            <w:lang w:bidi="es-ES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639C54" w14:textId="77777777" w:rsidR="00CE3BC6" w:rsidRDefault="00CE3BC6">
      <w:pPr>
        <w:spacing w:before="0" w:after="0"/>
      </w:pPr>
      <w:r>
        <w:separator/>
      </w:r>
    </w:p>
  </w:footnote>
  <w:footnote w:type="continuationSeparator" w:id="0">
    <w:p w14:paraId="0D7BC83D" w14:textId="77777777" w:rsidR="00CE3BC6" w:rsidRDefault="00CE3BC6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3D763B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2954E62A"/>
    <w:lvl w:ilvl="0">
      <w:start w:val="1"/>
      <w:numFmt w:val="bullet"/>
      <w:pStyle w:val="Listaconvietas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" w15:restartNumberingAfterBreak="0">
    <w:nsid w:val="6E0A4016"/>
    <w:multiLevelType w:val="hybridMultilevel"/>
    <w:tmpl w:val="9D044FAC"/>
    <w:lvl w:ilvl="0" w:tplc="0428E8AA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8604FDB"/>
    <w:multiLevelType w:val="hybridMultilevel"/>
    <w:tmpl w:val="B6789FE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018697257">
    <w:abstractNumId w:val="2"/>
  </w:num>
  <w:num w:numId="2" w16cid:durableId="1060325058">
    <w:abstractNumId w:val="3"/>
  </w:num>
  <w:num w:numId="3" w16cid:durableId="1972515102">
    <w:abstractNumId w:val="1"/>
  </w:num>
  <w:num w:numId="4" w16cid:durableId="126751968">
    <w:abstractNumId w:val="0"/>
  </w:num>
  <w:num w:numId="5" w16cid:durableId="566959919">
    <w:abstractNumId w:val="1"/>
    <w:lvlOverride w:ilvl="0">
      <w:startOverride w:val="1"/>
    </w:lvlOverride>
  </w:num>
  <w:num w:numId="6" w16cid:durableId="75963921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ttachedTemplate r:id="rId1"/>
  <w:stylePaneFormatFilter w:val="7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1" w:visibleStyles="1" w:alternateStyleNames="0"/>
  <w:defaultTabStop w:val="720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D85"/>
    <w:rsid w:val="00042F19"/>
    <w:rsid w:val="00046ED2"/>
    <w:rsid w:val="000772A4"/>
    <w:rsid w:val="0009472C"/>
    <w:rsid w:val="0010499A"/>
    <w:rsid w:val="00154084"/>
    <w:rsid w:val="00172BD4"/>
    <w:rsid w:val="001857C6"/>
    <w:rsid w:val="0019042C"/>
    <w:rsid w:val="001A2D0F"/>
    <w:rsid w:val="001A4850"/>
    <w:rsid w:val="001C2802"/>
    <w:rsid w:val="001E0877"/>
    <w:rsid w:val="00216A7E"/>
    <w:rsid w:val="00222B7B"/>
    <w:rsid w:val="0022619E"/>
    <w:rsid w:val="002502C1"/>
    <w:rsid w:val="0026689C"/>
    <w:rsid w:val="002804DA"/>
    <w:rsid w:val="00292D5A"/>
    <w:rsid w:val="002A058F"/>
    <w:rsid w:val="002B2D13"/>
    <w:rsid w:val="002D73B0"/>
    <w:rsid w:val="00314182"/>
    <w:rsid w:val="00346B76"/>
    <w:rsid w:val="0034721D"/>
    <w:rsid w:val="00360974"/>
    <w:rsid w:val="00394851"/>
    <w:rsid w:val="003A5206"/>
    <w:rsid w:val="003D5BF7"/>
    <w:rsid w:val="003D5DC2"/>
    <w:rsid w:val="003E18B1"/>
    <w:rsid w:val="003E65C1"/>
    <w:rsid w:val="003F257D"/>
    <w:rsid w:val="003F7ABB"/>
    <w:rsid w:val="00484E4D"/>
    <w:rsid w:val="004C5FA2"/>
    <w:rsid w:val="004C7EE0"/>
    <w:rsid w:val="004E1196"/>
    <w:rsid w:val="004E6053"/>
    <w:rsid w:val="00566213"/>
    <w:rsid w:val="005776AC"/>
    <w:rsid w:val="005779B8"/>
    <w:rsid w:val="005824A9"/>
    <w:rsid w:val="00590939"/>
    <w:rsid w:val="00590B97"/>
    <w:rsid w:val="00591F82"/>
    <w:rsid w:val="005961D7"/>
    <w:rsid w:val="00596EA5"/>
    <w:rsid w:val="005A50B2"/>
    <w:rsid w:val="005A7328"/>
    <w:rsid w:val="005B45D7"/>
    <w:rsid w:val="005E3D6B"/>
    <w:rsid w:val="005E7008"/>
    <w:rsid w:val="006049D4"/>
    <w:rsid w:val="00625DB4"/>
    <w:rsid w:val="006344A8"/>
    <w:rsid w:val="00660EF4"/>
    <w:rsid w:val="006D4248"/>
    <w:rsid w:val="006F7743"/>
    <w:rsid w:val="00734D4F"/>
    <w:rsid w:val="00734EEC"/>
    <w:rsid w:val="00755823"/>
    <w:rsid w:val="00785227"/>
    <w:rsid w:val="007F04FA"/>
    <w:rsid w:val="007F0879"/>
    <w:rsid w:val="00831068"/>
    <w:rsid w:val="008407FD"/>
    <w:rsid w:val="00921622"/>
    <w:rsid w:val="009571BC"/>
    <w:rsid w:val="009A7698"/>
    <w:rsid w:val="00A02371"/>
    <w:rsid w:val="00A0683F"/>
    <w:rsid w:val="00A11F20"/>
    <w:rsid w:val="00A503DE"/>
    <w:rsid w:val="00A775C9"/>
    <w:rsid w:val="00AC1A2B"/>
    <w:rsid w:val="00AC3EAD"/>
    <w:rsid w:val="00B102FD"/>
    <w:rsid w:val="00B13BF8"/>
    <w:rsid w:val="00B31CEC"/>
    <w:rsid w:val="00BA4223"/>
    <w:rsid w:val="00BC5A53"/>
    <w:rsid w:val="00BD6052"/>
    <w:rsid w:val="00BE28C5"/>
    <w:rsid w:val="00BF38AC"/>
    <w:rsid w:val="00C07994"/>
    <w:rsid w:val="00C115C7"/>
    <w:rsid w:val="00C30307"/>
    <w:rsid w:val="00C50D17"/>
    <w:rsid w:val="00C70D85"/>
    <w:rsid w:val="00C92FB1"/>
    <w:rsid w:val="00CB51A5"/>
    <w:rsid w:val="00CE282E"/>
    <w:rsid w:val="00CE3BC6"/>
    <w:rsid w:val="00CE3CAD"/>
    <w:rsid w:val="00CF419E"/>
    <w:rsid w:val="00D03B21"/>
    <w:rsid w:val="00D25C50"/>
    <w:rsid w:val="00D60069"/>
    <w:rsid w:val="00D60F45"/>
    <w:rsid w:val="00D62E01"/>
    <w:rsid w:val="00D64285"/>
    <w:rsid w:val="00D661EE"/>
    <w:rsid w:val="00D72136"/>
    <w:rsid w:val="00D97A9A"/>
    <w:rsid w:val="00DB0005"/>
    <w:rsid w:val="00DB173C"/>
    <w:rsid w:val="00DC6BB7"/>
    <w:rsid w:val="00DF7D57"/>
    <w:rsid w:val="00E048B4"/>
    <w:rsid w:val="00E15DA3"/>
    <w:rsid w:val="00E25126"/>
    <w:rsid w:val="00E37C33"/>
    <w:rsid w:val="00E67995"/>
    <w:rsid w:val="00E9520E"/>
    <w:rsid w:val="00EA1279"/>
    <w:rsid w:val="00EB58B8"/>
    <w:rsid w:val="00EB670E"/>
    <w:rsid w:val="00EC077A"/>
    <w:rsid w:val="00EE7C68"/>
    <w:rsid w:val="00EF4865"/>
    <w:rsid w:val="00F434DD"/>
    <w:rsid w:val="00F4453A"/>
    <w:rsid w:val="00F83CE7"/>
    <w:rsid w:val="00F875F0"/>
    <w:rsid w:val="00FA0249"/>
    <w:rsid w:val="00FD7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5A05DB19"/>
  <w15:docId w15:val="{C8A75461-A5F6-4F87-B3D9-D5160955E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19"/>
        <w:szCs w:val="19"/>
        <w:lang w:val="es-ES" w:eastAsia="en-US" w:bidi="ar-SA"/>
      </w:rPr>
    </w:rPrDefault>
    <w:pPrDefault>
      <w:pPr>
        <w:spacing w:before="80"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0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6053"/>
    <w:pPr>
      <w:spacing w:line="216" w:lineRule="auto"/>
    </w:pPr>
  </w:style>
  <w:style w:type="paragraph" w:styleId="Ttulo1">
    <w:name w:val="heading 1"/>
    <w:basedOn w:val="Normal"/>
    <w:uiPriority w:val="9"/>
    <w:qFormat/>
    <w:pPr>
      <w:keepNext/>
      <w:pBdr>
        <w:bottom w:val="double" w:sz="4" w:space="1" w:color="000000" w:themeColor="text1"/>
      </w:pBdr>
      <w:spacing w:before="240"/>
      <w:jc w:val="center"/>
      <w:outlineLvl w:val="0"/>
    </w:pPr>
    <w:rPr>
      <w:rFonts w:asciiTheme="majorHAnsi" w:eastAsiaTheme="majorEastAsia" w:hAnsiTheme="majorHAnsi" w:cs="Arial"/>
      <w:b/>
      <w:bCs/>
      <w:i/>
      <w:kern w:val="32"/>
      <w:sz w:val="28"/>
      <w:szCs w:val="32"/>
    </w:rPr>
  </w:style>
  <w:style w:type="paragraph" w:styleId="Ttulo2">
    <w:name w:val="heading 2"/>
    <w:basedOn w:val="Normal"/>
    <w:uiPriority w:val="9"/>
    <w:qFormat/>
    <w:pPr>
      <w:keepNext/>
      <w:outlineLvl w:val="1"/>
    </w:pPr>
    <w:rPr>
      <w:rFonts w:asciiTheme="majorHAnsi" w:eastAsiaTheme="majorEastAsia" w:hAnsiTheme="majorHAnsi" w:cs="Arial"/>
      <w:b/>
      <w:bCs/>
      <w:iCs/>
      <w:szCs w:val="28"/>
    </w:rPr>
  </w:style>
  <w:style w:type="paragraph" w:styleId="Ttulo3">
    <w:name w:val="heading 3"/>
    <w:basedOn w:val="Normal"/>
    <w:uiPriority w:val="9"/>
    <w:qFormat/>
    <w:rsid w:val="00D62E01"/>
    <w:pPr>
      <w:spacing w:before="0" w:after="120"/>
      <w:jc w:val="right"/>
      <w:outlineLvl w:val="2"/>
    </w:pPr>
    <w:rPr>
      <w:rFonts w:asciiTheme="majorHAnsi" w:eastAsiaTheme="majorEastAsia" w:hAnsiTheme="majorHAnsi"/>
      <w:b/>
      <w:szCs w:val="22"/>
    </w:rPr>
  </w:style>
  <w:style w:type="paragraph" w:styleId="Ttulo4">
    <w:name w:val="heading 4"/>
    <w:basedOn w:val="Normal"/>
    <w:link w:val="Ttulo4Car"/>
    <w:uiPriority w:val="9"/>
    <w:unhideWhenUsed/>
    <w:qFormat/>
    <w:rsid w:val="00D60069"/>
    <w:pPr>
      <w:keepNext/>
      <w:spacing w:before="200" w:after="120"/>
      <w:outlineLvl w:val="3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  <w:style w:type="character" w:customStyle="1" w:styleId="Ttulo4Car">
    <w:name w:val="Título 4 Car"/>
    <w:basedOn w:val="Fuentedeprrafopredeter"/>
    <w:link w:val="Ttulo4"/>
    <w:uiPriority w:val="9"/>
    <w:rsid w:val="00D60069"/>
    <w:rPr>
      <w:b/>
    </w:rPr>
  </w:style>
  <w:style w:type="paragraph" w:styleId="Listaconvietas">
    <w:name w:val="List Bullet"/>
    <w:basedOn w:val="Normal"/>
    <w:uiPriority w:val="10"/>
    <w:qFormat/>
    <w:pPr>
      <w:numPr>
        <w:numId w:val="3"/>
      </w:numPr>
      <w:contextualSpacing/>
    </w:pPr>
  </w:style>
  <w:style w:type="table" w:styleId="Tablaconcuadrcula">
    <w:name w:val="Table Grid"/>
    <w:basedOn w:val="Tabla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pPr>
      <w:spacing w:before="0" w:after="0"/>
    </w:pPr>
  </w:style>
  <w:style w:type="character" w:customStyle="1" w:styleId="EncabezadoCar">
    <w:name w:val="Encabezado Car"/>
    <w:basedOn w:val="Fuentedeprrafopredeter"/>
    <w:link w:val="Encabezado"/>
    <w:uiPriority w:val="99"/>
    <w:rPr>
      <w:rFonts w:asciiTheme="minorHAnsi" w:hAnsiTheme="minorHAnsi"/>
      <w:sz w:val="19"/>
    </w:rPr>
  </w:style>
  <w:style w:type="paragraph" w:styleId="Piedepgina">
    <w:name w:val="footer"/>
    <w:basedOn w:val="Normal"/>
    <w:link w:val="PiedepginaCar"/>
    <w:uiPriority w:val="99"/>
    <w:unhideWhenUsed/>
    <w:pPr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rPr>
      <w:rFonts w:asciiTheme="minorHAnsi" w:hAnsiTheme="minorHAnsi"/>
      <w:sz w:val="19"/>
    </w:rPr>
  </w:style>
  <w:style w:type="paragraph" w:styleId="Ttulo">
    <w:name w:val="Title"/>
    <w:basedOn w:val="Normal"/>
    <w:link w:val="TtuloCar"/>
    <w:uiPriority w:val="1"/>
    <w:qFormat/>
    <w:rsid w:val="001E0877"/>
    <w:pPr>
      <w:spacing w:before="0" w:after="160"/>
      <w:contextualSpacing/>
    </w:pPr>
    <w:rPr>
      <w:rFonts w:asciiTheme="majorHAnsi" w:eastAsiaTheme="majorEastAsia" w:hAnsiTheme="majorHAnsi" w:cstheme="majorBidi"/>
      <w:b/>
      <w:kern w:val="28"/>
      <w:sz w:val="48"/>
      <w:szCs w:val="56"/>
    </w:rPr>
  </w:style>
  <w:style w:type="character" w:customStyle="1" w:styleId="TtuloCar">
    <w:name w:val="Título Car"/>
    <w:basedOn w:val="Fuentedeprrafopredeter"/>
    <w:link w:val="Ttulo"/>
    <w:uiPriority w:val="1"/>
    <w:rsid w:val="001E0877"/>
    <w:rPr>
      <w:rFonts w:asciiTheme="majorHAnsi" w:eastAsiaTheme="majorEastAsia" w:hAnsiTheme="majorHAnsi" w:cstheme="majorBidi"/>
      <w:b/>
      <w:kern w:val="28"/>
      <w:sz w:val="48"/>
      <w:szCs w:val="56"/>
    </w:rPr>
  </w:style>
  <w:style w:type="table" w:styleId="Tablaconcuadrcula1clara">
    <w:name w:val="Grid Table 1 Light"/>
    <w:basedOn w:val="Tablanormal"/>
    <w:uiPriority w:val="46"/>
    <w:rsid w:val="00660EF4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normal5">
    <w:name w:val="Plain Table 5"/>
    <w:basedOn w:val="Tablanormal"/>
    <w:uiPriority w:val="45"/>
    <w:rsid w:val="00660EF4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 w:val="0"/>
        <w:iCs/>
        <w:sz w:val="19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Textodelmarcadordeposicin">
    <w:name w:val="Placeholder Text"/>
    <w:basedOn w:val="Fuentedeprrafopredeter"/>
    <w:uiPriority w:val="99"/>
    <w:semiHidden/>
    <w:rsid w:val="004C7EE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URLING\AppData\Roaming\Microsoft\Templates\Acta%20de%20reuni&#243;n%20informal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0B8C406D16E47469A1D3515952292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6BFFE2-FD89-4E98-8F3F-691BB8741E69}"/>
      </w:docPartPr>
      <w:docPartBody>
        <w:p w:rsidR="00103E69" w:rsidRDefault="00103E69">
          <w:pPr>
            <w:pStyle w:val="50B8C406D16E47469A1D3515952292DA"/>
          </w:pPr>
          <w:r w:rsidRPr="002502C1">
            <w:rPr>
              <w:noProof/>
              <w:lang w:bidi="es-ES"/>
            </w:rPr>
            <w:t>Ubicación</w:t>
          </w:r>
        </w:p>
      </w:docPartBody>
    </w:docPart>
    <w:docPart>
      <w:docPartPr>
        <w:name w:val="9520DFF54B0A433092BA45FA059E5C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48182D-7B39-487B-9D46-0A58F485E0F8}"/>
      </w:docPartPr>
      <w:docPartBody>
        <w:p w:rsidR="00103E69" w:rsidRDefault="00103E69">
          <w:pPr>
            <w:pStyle w:val="9520DFF54B0A433092BA45FA059E5CE6"/>
          </w:pPr>
          <w:r w:rsidRPr="002502C1">
            <w:rPr>
              <w:noProof/>
              <w:lang w:bidi="es-ES"/>
            </w:rPr>
            <w:t>Reunión organizada por:</w:t>
          </w:r>
        </w:p>
      </w:docPartBody>
    </w:docPart>
    <w:docPart>
      <w:docPartPr>
        <w:name w:val="B89071A01FC1482680C5C7EC3AEDFB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623689-2E41-439D-BCD3-55A9215A382E}"/>
      </w:docPartPr>
      <w:docPartBody>
        <w:p w:rsidR="00103E69" w:rsidRDefault="00103E69">
          <w:pPr>
            <w:pStyle w:val="B89071A01FC1482680C5C7EC3AEDFB27"/>
          </w:pPr>
          <w:r w:rsidRPr="002502C1">
            <w:rPr>
              <w:noProof/>
              <w:lang w:bidi="es-ES"/>
            </w:rPr>
            <w:t>Tipo de reunión:</w:t>
          </w:r>
        </w:p>
      </w:docPartBody>
    </w:docPart>
    <w:docPart>
      <w:docPartPr>
        <w:name w:val="FD3F415EF06B43108666AB566F66CD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807AED-9848-46A1-8E50-5257855648B7}"/>
      </w:docPartPr>
      <w:docPartBody>
        <w:p w:rsidR="00103E69" w:rsidRDefault="00103E69">
          <w:pPr>
            <w:pStyle w:val="FD3F415EF06B43108666AB566F66CD67"/>
          </w:pPr>
          <w:r w:rsidRPr="002502C1">
            <w:rPr>
              <w:noProof/>
              <w:lang w:bidi="es-ES"/>
            </w:rPr>
            <w:t>Responsable:</w:t>
          </w:r>
        </w:p>
      </w:docPartBody>
    </w:docPart>
    <w:docPart>
      <w:docPartPr>
        <w:name w:val="5793AEB43D8A4F638EF9F94B918A56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E1673F-3E2C-49AE-8182-841CC996D0B3}"/>
      </w:docPartPr>
      <w:docPartBody>
        <w:p w:rsidR="00103E69" w:rsidRDefault="00103E69">
          <w:pPr>
            <w:pStyle w:val="5793AEB43D8A4F638EF9F94B918A5632"/>
          </w:pPr>
          <w:r w:rsidRPr="002502C1">
            <w:rPr>
              <w:noProof/>
              <w:lang w:bidi="es-ES"/>
            </w:rPr>
            <w:t>Encargado de tomar notas:</w:t>
          </w:r>
        </w:p>
      </w:docPartBody>
    </w:docPart>
    <w:docPart>
      <w:docPartPr>
        <w:name w:val="DDE5B47FE13B439B8983A408B34455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19A63B-9055-473C-BEDE-D627CBC45CCB}"/>
      </w:docPartPr>
      <w:docPartBody>
        <w:p w:rsidR="00103E69" w:rsidRDefault="00103E69">
          <w:pPr>
            <w:pStyle w:val="DDE5B47FE13B439B8983A408B3445512"/>
          </w:pPr>
          <w:r w:rsidRPr="002502C1">
            <w:rPr>
              <w:noProof/>
              <w:lang w:bidi="es-ES"/>
            </w:rPr>
            <w:t>Controlador del tiempo:</w:t>
          </w:r>
        </w:p>
      </w:docPartBody>
    </w:docPart>
    <w:docPart>
      <w:docPartPr>
        <w:name w:val="5643BBBF49794E4E961751108A01B5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C38FF4-6FCF-4964-8162-77A79FE40F17}"/>
      </w:docPartPr>
      <w:docPartBody>
        <w:p w:rsidR="00103E69" w:rsidRDefault="00103E69">
          <w:pPr>
            <w:pStyle w:val="5643BBBF49794E4E961751108A01B57C"/>
          </w:pPr>
          <w:r w:rsidRPr="002502C1">
            <w:rPr>
              <w:noProof/>
              <w:lang w:bidi="es-ES"/>
            </w:rPr>
            <w:t>Asistentes:</w:t>
          </w:r>
        </w:p>
      </w:docPartBody>
    </w:docPart>
    <w:docPart>
      <w:docPartPr>
        <w:name w:val="19B3B74634A145799CF23D0E680641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AC79EA-134E-405D-8AB6-CE31C9432667}"/>
      </w:docPartPr>
      <w:docPartBody>
        <w:p w:rsidR="00103E69" w:rsidRDefault="00103E69">
          <w:pPr>
            <w:pStyle w:val="19B3B74634A145799CF23D0E68064129"/>
          </w:pPr>
          <w:r w:rsidRPr="002502C1">
            <w:rPr>
              <w:noProof/>
              <w:lang w:bidi="es-ES"/>
            </w:rPr>
            <w:t>Lea:</w:t>
          </w:r>
        </w:p>
      </w:docPartBody>
    </w:docPart>
    <w:docPart>
      <w:docPartPr>
        <w:name w:val="7B50A9F1953349C598B2617DEC35BE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E8B2E8-3112-4BEF-BC7D-CBC616E3818E}"/>
      </w:docPartPr>
      <w:docPartBody>
        <w:p w:rsidR="00103E69" w:rsidRDefault="00103E69">
          <w:pPr>
            <w:pStyle w:val="7B50A9F1953349C598B2617DEC35BE7A"/>
          </w:pPr>
          <w:r w:rsidRPr="002502C1">
            <w:rPr>
              <w:noProof/>
              <w:lang w:bidi="es-ES"/>
            </w:rPr>
            <w:t>Traiga:</w:t>
          </w:r>
        </w:p>
      </w:docPartBody>
    </w:docPart>
    <w:docPart>
      <w:docPartPr>
        <w:name w:val="92EA5C4C1B6B456593E6B258AD7E40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8A2FA8-2468-48CD-A90E-9178856771B6}"/>
      </w:docPartPr>
      <w:docPartBody>
        <w:p w:rsidR="00103E69" w:rsidRDefault="00103E69">
          <w:pPr>
            <w:pStyle w:val="92EA5C4C1B6B456593E6B258AD7E4023"/>
          </w:pPr>
          <w:r w:rsidRPr="002502C1">
            <w:rPr>
              <w:noProof/>
              <w:lang w:bidi="es-ES"/>
            </w:rPr>
            <w:t>Minutos</w:t>
          </w:r>
        </w:p>
      </w:docPartBody>
    </w:docPart>
    <w:docPart>
      <w:docPartPr>
        <w:name w:val="568F783408394E26AAF53567B6BEC4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069A76-423E-44E6-A73A-67B412CC6D08}"/>
      </w:docPartPr>
      <w:docPartBody>
        <w:p w:rsidR="00103E69" w:rsidRDefault="00103E69">
          <w:pPr>
            <w:pStyle w:val="568F783408394E26AAF53567B6BEC413"/>
          </w:pPr>
          <w:r w:rsidRPr="002502C1">
            <w:rPr>
              <w:noProof/>
              <w:lang w:bidi="es-ES"/>
            </w:rPr>
            <w:t>Puntos de la agenda:</w:t>
          </w:r>
        </w:p>
      </w:docPartBody>
    </w:docPart>
    <w:docPart>
      <w:docPartPr>
        <w:name w:val="355844FE99974B2F9265B03103E88B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33034D-5164-425C-AE12-9826E5A87203}"/>
      </w:docPartPr>
      <w:docPartBody>
        <w:p w:rsidR="00103E69" w:rsidRDefault="00103E69">
          <w:pPr>
            <w:pStyle w:val="355844FE99974B2F9265B03103E88BB3"/>
          </w:pPr>
          <w:r w:rsidRPr="002502C1">
            <w:rPr>
              <w:noProof/>
              <w:lang w:bidi="es-ES"/>
            </w:rPr>
            <w:t>Moderador:</w:t>
          </w:r>
        </w:p>
      </w:docPartBody>
    </w:docPart>
    <w:docPart>
      <w:docPartPr>
        <w:name w:val="A2DB0B383B6B4C06B256A55124D950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A41FB4-87E7-448C-BF37-6F346363E595}"/>
      </w:docPartPr>
      <w:docPartBody>
        <w:p w:rsidR="00103E69" w:rsidRDefault="00103E69">
          <w:pPr>
            <w:pStyle w:val="A2DB0B383B6B4C06B256A55124D9502F"/>
          </w:pPr>
          <w:r w:rsidRPr="002502C1">
            <w:rPr>
              <w:noProof/>
              <w:lang w:bidi="es-ES"/>
            </w:rPr>
            <w:t>Debate:</w:t>
          </w:r>
        </w:p>
      </w:docPartBody>
    </w:docPart>
    <w:docPart>
      <w:docPartPr>
        <w:name w:val="44CABD754CC94BBE8C1338D2E28551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702666-074C-4545-B2B4-B674DCF47FBB}"/>
      </w:docPartPr>
      <w:docPartBody>
        <w:p w:rsidR="00103E69" w:rsidRDefault="00103E69">
          <w:pPr>
            <w:pStyle w:val="44CABD754CC94BBE8C1338D2E28551F2"/>
          </w:pPr>
          <w:r w:rsidRPr="002502C1">
            <w:rPr>
              <w:noProof/>
              <w:lang w:bidi="es-ES"/>
            </w:rPr>
            <w:t>Conclusiones:</w:t>
          </w:r>
        </w:p>
      </w:docPartBody>
    </w:docPart>
    <w:docPart>
      <w:docPartPr>
        <w:name w:val="D063E567B58F4EA1B3ADA7DA714F01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388CEE-3C66-4BAF-9535-7BEEA4454F6A}"/>
      </w:docPartPr>
      <w:docPartBody>
        <w:p w:rsidR="00103E69" w:rsidRDefault="00103E69">
          <w:pPr>
            <w:pStyle w:val="D063E567B58F4EA1B3ADA7DA714F0191"/>
          </w:pPr>
          <w:r w:rsidRPr="002502C1">
            <w:rPr>
              <w:noProof/>
              <w:lang w:bidi="es-ES"/>
            </w:rPr>
            <w:t>Acciones</w:t>
          </w:r>
        </w:p>
      </w:docPartBody>
    </w:docPart>
    <w:docPart>
      <w:docPartPr>
        <w:name w:val="DDF2D3B57F164354AC639A51D1F99C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2DBA6F-6772-4C27-BC6A-523AEA12D779}"/>
      </w:docPartPr>
      <w:docPartBody>
        <w:p w:rsidR="00103E69" w:rsidRDefault="00103E69">
          <w:pPr>
            <w:pStyle w:val="DDF2D3B57F164354AC639A51D1F99CA2"/>
          </w:pPr>
          <w:r w:rsidRPr="002502C1">
            <w:rPr>
              <w:noProof/>
              <w:lang w:bidi="es-ES"/>
            </w:rPr>
            <w:t>Persona responsable</w:t>
          </w:r>
        </w:p>
      </w:docPartBody>
    </w:docPart>
    <w:docPart>
      <w:docPartPr>
        <w:name w:val="BE5AAB5D1A224F32B64D8CA6D19961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90A722-16A1-4084-887F-D056A442B48E}"/>
      </w:docPartPr>
      <w:docPartBody>
        <w:p w:rsidR="00103E69" w:rsidRDefault="00103E69">
          <w:pPr>
            <w:pStyle w:val="BE5AAB5D1A224F32B64D8CA6D19961A7"/>
          </w:pPr>
          <w:r w:rsidRPr="002502C1">
            <w:rPr>
              <w:noProof/>
              <w:lang w:bidi="es-ES"/>
            </w:rPr>
            <w:t>Fecha límite</w:t>
          </w:r>
        </w:p>
      </w:docPartBody>
    </w:docPart>
    <w:docPart>
      <w:docPartPr>
        <w:name w:val="A3F492BCD7E34E41B6A4D6F3A90C30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8F4836-5722-46A4-BDC9-CB326A871EC3}"/>
      </w:docPartPr>
      <w:docPartBody>
        <w:p w:rsidR="00103E69" w:rsidRDefault="00103E69">
          <w:pPr>
            <w:pStyle w:val="A3F492BCD7E34E41B6A4D6F3A90C30A9"/>
          </w:pPr>
          <w:r w:rsidRPr="002502C1">
            <w:rPr>
              <w:noProof/>
              <w:lang w:bidi="es-ES"/>
            </w:rPr>
            <w:t>Otra información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735"/>
    <w:rsid w:val="000143D5"/>
    <w:rsid w:val="00103E69"/>
    <w:rsid w:val="002D73B0"/>
    <w:rsid w:val="00484E4D"/>
    <w:rsid w:val="00487180"/>
    <w:rsid w:val="005B4735"/>
    <w:rsid w:val="005E7008"/>
    <w:rsid w:val="006049D4"/>
    <w:rsid w:val="00755823"/>
    <w:rsid w:val="00A02371"/>
    <w:rsid w:val="00A11F20"/>
    <w:rsid w:val="00A475AB"/>
    <w:rsid w:val="00A6177B"/>
    <w:rsid w:val="00BA4223"/>
    <w:rsid w:val="00BD6052"/>
    <w:rsid w:val="00C50D17"/>
    <w:rsid w:val="00D610F7"/>
    <w:rsid w:val="00D73508"/>
    <w:rsid w:val="00E14F67"/>
    <w:rsid w:val="00E25126"/>
    <w:rsid w:val="00E67848"/>
    <w:rsid w:val="00EB5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R" w:eastAsia="es-C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50B8C406D16E47469A1D3515952292DA">
    <w:name w:val="50B8C406D16E47469A1D3515952292DA"/>
  </w:style>
  <w:style w:type="paragraph" w:customStyle="1" w:styleId="9520DFF54B0A433092BA45FA059E5CE6">
    <w:name w:val="9520DFF54B0A433092BA45FA059E5CE6"/>
  </w:style>
  <w:style w:type="paragraph" w:customStyle="1" w:styleId="B89071A01FC1482680C5C7EC3AEDFB27">
    <w:name w:val="B89071A01FC1482680C5C7EC3AEDFB27"/>
  </w:style>
  <w:style w:type="paragraph" w:customStyle="1" w:styleId="FD3F415EF06B43108666AB566F66CD67">
    <w:name w:val="FD3F415EF06B43108666AB566F66CD67"/>
  </w:style>
  <w:style w:type="paragraph" w:customStyle="1" w:styleId="5793AEB43D8A4F638EF9F94B918A5632">
    <w:name w:val="5793AEB43D8A4F638EF9F94B918A5632"/>
  </w:style>
  <w:style w:type="paragraph" w:customStyle="1" w:styleId="DDE5B47FE13B439B8983A408B3445512">
    <w:name w:val="DDE5B47FE13B439B8983A408B3445512"/>
  </w:style>
  <w:style w:type="paragraph" w:customStyle="1" w:styleId="5643BBBF49794E4E961751108A01B57C">
    <w:name w:val="5643BBBF49794E4E961751108A01B57C"/>
  </w:style>
  <w:style w:type="paragraph" w:customStyle="1" w:styleId="19B3B74634A145799CF23D0E68064129">
    <w:name w:val="19B3B74634A145799CF23D0E68064129"/>
  </w:style>
  <w:style w:type="paragraph" w:customStyle="1" w:styleId="7B50A9F1953349C598B2617DEC35BE7A">
    <w:name w:val="7B50A9F1953349C598B2617DEC35BE7A"/>
  </w:style>
  <w:style w:type="paragraph" w:customStyle="1" w:styleId="92EA5C4C1B6B456593E6B258AD7E4023">
    <w:name w:val="92EA5C4C1B6B456593E6B258AD7E4023"/>
  </w:style>
  <w:style w:type="paragraph" w:customStyle="1" w:styleId="568F783408394E26AAF53567B6BEC413">
    <w:name w:val="568F783408394E26AAF53567B6BEC413"/>
  </w:style>
  <w:style w:type="paragraph" w:customStyle="1" w:styleId="355844FE99974B2F9265B03103E88BB3">
    <w:name w:val="355844FE99974B2F9265B03103E88BB3"/>
  </w:style>
  <w:style w:type="paragraph" w:customStyle="1" w:styleId="A2DB0B383B6B4C06B256A55124D9502F">
    <w:name w:val="A2DB0B383B6B4C06B256A55124D9502F"/>
  </w:style>
  <w:style w:type="paragraph" w:customStyle="1" w:styleId="44CABD754CC94BBE8C1338D2E28551F2">
    <w:name w:val="44CABD754CC94BBE8C1338D2E28551F2"/>
  </w:style>
  <w:style w:type="paragraph" w:customStyle="1" w:styleId="D063E567B58F4EA1B3ADA7DA714F0191">
    <w:name w:val="D063E567B58F4EA1B3ADA7DA714F0191"/>
  </w:style>
  <w:style w:type="paragraph" w:customStyle="1" w:styleId="DDF2D3B57F164354AC639A51D1F99CA2">
    <w:name w:val="DDF2D3B57F164354AC639A51D1F99CA2"/>
  </w:style>
  <w:style w:type="paragraph" w:customStyle="1" w:styleId="BE5AAB5D1A224F32B64D8CA6D19961A7">
    <w:name w:val="BE5AAB5D1A224F32B64D8CA6D19961A7"/>
  </w:style>
  <w:style w:type="paragraph" w:customStyle="1" w:styleId="A3F492BCD7E34E41B6A4D6F3A90C30A9">
    <w:name w:val="A3F492BCD7E34E41B6A4D6F3A90C30A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Acta de reunión informal.dotx</Template>
  <TotalTime>9</TotalTime>
  <Pages>1</Pages>
  <Words>159</Words>
  <Characters>958</Characters>
  <Application>Microsoft Office Word</Application>
  <DocSecurity>0</DocSecurity>
  <Lines>87</Lines>
  <Paragraphs>58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CURLING</dc:creator>
  <cp:keywords/>
  <dc:description/>
  <cp:lastModifiedBy>JOSE VICTOR GUTIERREZ MOLINA</cp:lastModifiedBy>
  <cp:revision>10</cp:revision>
  <dcterms:created xsi:type="dcterms:W3CDTF">2026-03-13T15:20:00Z</dcterms:created>
  <dcterms:modified xsi:type="dcterms:W3CDTF">2026-04-18T01:21:00Z</dcterms:modified>
  <cp:version/>
</cp:coreProperties>
</file>