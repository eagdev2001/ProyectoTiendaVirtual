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"/>
      </w:tblPr>
      <w:tblGrid>
        <w:gridCol w:w="7720"/>
        <w:gridCol w:w="2598"/>
      </w:tblGrid>
      <w:tr w:rsidR="002B2D13" w:rsidRPr="002502C1" w14:paraId="39D2BF73" w14:textId="77777777" w:rsidTr="001E0877">
        <w:tc>
          <w:tcPr>
            <w:tcW w:w="7650" w:type="dxa"/>
          </w:tcPr>
          <w:p w14:paraId="4995D58A" w14:textId="01A6D189" w:rsidR="002B2D13" w:rsidRPr="002502C1" w:rsidRDefault="0026689C">
            <w:pPr>
              <w:pStyle w:val="Ttulo"/>
              <w:rPr>
                <w:noProof/>
              </w:rPr>
            </w:pPr>
            <w:r>
              <w:rPr>
                <w:noProof/>
              </w:rPr>
              <w:t>MINUTA</w:t>
            </w:r>
          </w:p>
        </w:tc>
        <w:tc>
          <w:tcPr>
            <w:tcW w:w="2574" w:type="dxa"/>
            <w:vAlign w:val="bottom"/>
          </w:tcPr>
          <w:p w14:paraId="142DE89A" w14:textId="6367E5E0" w:rsidR="00D62E01" w:rsidRPr="002502C1" w:rsidRDefault="000C46F2">
            <w:pPr>
              <w:pStyle w:val="Ttulo3"/>
              <w:rPr>
                <w:noProof/>
              </w:rPr>
            </w:pPr>
            <w:r>
              <w:rPr>
                <w:noProof/>
              </w:rPr>
              <w:t>18</w:t>
            </w:r>
            <w:r w:rsidR="00F83CE7">
              <w:rPr>
                <w:noProof/>
              </w:rPr>
              <w:t>/</w:t>
            </w:r>
            <w:r w:rsidR="00EE7C68">
              <w:rPr>
                <w:noProof/>
              </w:rPr>
              <w:t>0</w:t>
            </w:r>
            <w:r>
              <w:rPr>
                <w:noProof/>
              </w:rPr>
              <w:t>4</w:t>
            </w:r>
            <w:r w:rsidR="00EE7C68">
              <w:rPr>
                <w:noProof/>
              </w:rPr>
              <w:t>/2026</w:t>
            </w:r>
          </w:p>
          <w:p w14:paraId="40410AC7" w14:textId="34EE08F5" w:rsidR="00D62E01" w:rsidRPr="002502C1" w:rsidRDefault="00F95BDD">
            <w:pPr>
              <w:pStyle w:val="Ttulo3"/>
              <w:rPr>
                <w:noProof/>
              </w:rPr>
            </w:pPr>
            <w:r>
              <w:rPr>
                <w:noProof/>
              </w:rPr>
              <w:t>2</w:t>
            </w:r>
            <w:r w:rsidR="00EE7C68">
              <w:rPr>
                <w:noProof/>
              </w:rPr>
              <w:t>:</w:t>
            </w:r>
            <w:r w:rsidR="000C46F2">
              <w:rPr>
                <w:noProof/>
              </w:rPr>
              <w:t>00</w:t>
            </w:r>
            <w:r>
              <w:rPr>
                <w:noProof/>
              </w:rPr>
              <w:t xml:space="preserve"> pm</w:t>
            </w:r>
            <w:r w:rsidR="001C2802">
              <w:rPr>
                <w:noProof/>
              </w:rPr>
              <w:t xml:space="preserve"> </w:t>
            </w:r>
          </w:p>
          <w:sdt>
            <w:sdtPr>
              <w:rPr>
                <w:noProof/>
              </w:rPr>
              <w:alias w:val="Ubicación"/>
              <w:tag w:val="Ubicación"/>
              <w:id w:val="807176140"/>
              <w:placeholder>
                <w:docPart w:val="50B8C406D16E47469A1D3515952292DA"/>
              </w:placeholder>
              <w:temporary/>
              <w:showingPlcHdr/>
              <w15:appearance w15:val="hidden"/>
            </w:sdtPr>
            <w:sdtEndPr/>
            <w:sdtContent>
              <w:p w14:paraId="1A473BED" w14:textId="77777777" w:rsidR="002B2D13" w:rsidRPr="002502C1" w:rsidRDefault="00D62E01" w:rsidP="00D62E01">
                <w:pPr>
                  <w:pStyle w:val="Ttulo3"/>
                  <w:rPr>
                    <w:noProof/>
                  </w:rPr>
                </w:pPr>
                <w:r w:rsidRPr="002502C1">
                  <w:rPr>
                    <w:noProof/>
                    <w:lang w:bidi="es-ES"/>
                  </w:rPr>
                  <w:t>Ubicación</w:t>
                </w:r>
              </w:p>
            </w:sdtContent>
          </w:sdt>
        </w:tc>
      </w:tr>
    </w:tbl>
    <w:tbl>
      <w:tblPr>
        <w:tblStyle w:val="Tablanormal5"/>
        <w:tblW w:w="5000" w:type="pct"/>
        <w:tblCellMar>
          <w:top w:w="14" w:type="dxa"/>
          <w:left w:w="0" w:type="dxa"/>
          <w:bottom w:w="14" w:type="dxa"/>
          <w:right w:w="0" w:type="dxa"/>
        </w:tblCellMar>
        <w:tblLook w:val="0620" w:firstRow="1" w:lastRow="0" w:firstColumn="0" w:lastColumn="0" w:noHBand="1" w:noVBand="1"/>
        <w:tblDescription w:val="Tabla de diseño"/>
      </w:tblPr>
      <w:tblGrid>
        <w:gridCol w:w="1965"/>
        <w:gridCol w:w="3705"/>
        <w:gridCol w:w="1701"/>
        <w:gridCol w:w="2947"/>
      </w:tblGrid>
      <w:tr w:rsidR="002B2D13" w:rsidRPr="002502C1" w14:paraId="073CE41D" w14:textId="77777777" w:rsidTr="00077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65" w:type="dxa"/>
            <w:tcMar>
              <w:top w:w="144" w:type="dxa"/>
            </w:tcMar>
          </w:tcPr>
          <w:p w14:paraId="65077C23" w14:textId="05B00729" w:rsidR="002B2D13" w:rsidRPr="002502C1" w:rsidRDefault="00C716A1" w:rsidP="00D60069">
            <w:pPr>
              <w:pStyle w:val="Ttulo2"/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834805806"/>
                <w:placeholder>
                  <w:docPart w:val="9520DFF54B0A433092BA45FA059E5CE6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Reunión organizada por:</w:t>
                </w:r>
              </w:sdtContent>
            </w:sdt>
          </w:p>
        </w:tc>
        <w:tc>
          <w:tcPr>
            <w:tcW w:w="3705" w:type="dxa"/>
            <w:tcMar>
              <w:top w:w="144" w:type="dxa"/>
            </w:tcMar>
          </w:tcPr>
          <w:p w14:paraId="6B3230FD" w14:textId="09B3DC06" w:rsidR="002B2D13" w:rsidRPr="002502C1" w:rsidRDefault="000C46F2" w:rsidP="000C46F2">
            <w:pPr>
              <w:rPr>
                <w:noProof/>
              </w:rPr>
            </w:pPr>
            <w:r>
              <w:rPr>
                <w:noProof/>
              </w:rPr>
              <w:t>Esti</w:t>
            </w:r>
            <w:r w:rsidR="00717882">
              <w:rPr>
                <w:noProof/>
              </w:rPr>
              <w:t>be</w:t>
            </w:r>
            <w:r>
              <w:rPr>
                <w:noProof/>
              </w:rPr>
              <w:t>n Andres Acuña Garit</w:t>
            </w:r>
            <w:r>
              <w:rPr>
                <w:noProof/>
              </w:rPr>
              <w:t>a</w:t>
            </w:r>
          </w:p>
        </w:tc>
        <w:tc>
          <w:tcPr>
            <w:tcW w:w="1701" w:type="dxa"/>
            <w:tcMar>
              <w:top w:w="144" w:type="dxa"/>
            </w:tcMar>
          </w:tcPr>
          <w:p w14:paraId="7F8E57C9" w14:textId="77777777" w:rsidR="002B2D13" w:rsidRPr="002502C1" w:rsidRDefault="00C716A1" w:rsidP="00D60069">
            <w:pPr>
              <w:pStyle w:val="Ttulo2"/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442851289"/>
                <w:placeholder>
                  <w:docPart w:val="B89071A01FC1482680C5C7EC3AEDFB27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Tipo de reunión:</w:t>
                </w:r>
              </w:sdtContent>
            </w:sdt>
          </w:p>
        </w:tc>
        <w:tc>
          <w:tcPr>
            <w:tcW w:w="2947" w:type="dxa"/>
            <w:tcMar>
              <w:top w:w="144" w:type="dxa"/>
            </w:tcMar>
          </w:tcPr>
          <w:p w14:paraId="12CAC038" w14:textId="6EE79BF4" w:rsidR="002B2D13" w:rsidRPr="002502C1" w:rsidRDefault="005776AC" w:rsidP="00D60069">
            <w:pPr>
              <w:spacing w:after="80"/>
              <w:rPr>
                <w:noProof/>
              </w:rPr>
            </w:pPr>
            <w:r>
              <w:rPr>
                <w:noProof/>
              </w:rPr>
              <w:t>Teams</w:t>
            </w:r>
          </w:p>
        </w:tc>
      </w:tr>
      <w:tr w:rsidR="002B2D13" w:rsidRPr="002502C1" w14:paraId="236CD714" w14:textId="77777777" w:rsidTr="000772A4">
        <w:sdt>
          <w:sdtPr>
            <w:rPr>
              <w:noProof/>
            </w:rPr>
            <w:id w:val="-906145096"/>
            <w:placeholder>
              <w:docPart w:val="FD3F415EF06B43108666AB566F66CD67"/>
            </w:placeholder>
            <w:temporary/>
            <w:showingPlcHdr/>
            <w15:appearance w15:val="hidden"/>
          </w:sdtPr>
          <w:sdtEndPr/>
          <w:sdtContent>
            <w:tc>
              <w:tcPr>
                <w:tcW w:w="1965" w:type="dxa"/>
              </w:tcPr>
              <w:p w14:paraId="4607CFC0" w14:textId="77777777" w:rsidR="002B2D13" w:rsidRPr="002502C1" w:rsidRDefault="006344A8" w:rsidP="00D60069">
                <w:pPr>
                  <w:pStyle w:val="Ttulo2"/>
                  <w:spacing w:after="80"/>
                  <w:rPr>
                    <w:noProof/>
                  </w:rPr>
                </w:pPr>
                <w:r w:rsidRPr="002502C1">
                  <w:rPr>
                    <w:noProof/>
                    <w:lang w:bidi="es-ES"/>
                  </w:rPr>
                  <w:t>Responsable:</w:t>
                </w:r>
              </w:p>
            </w:tc>
          </w:sdtContent>
        </w:sdt>
        <w:tc>
          <w:tcPr>
            <w:tcW w:w="3705" w:type="dxa"/>
          </w:tcPr>
          <w:p w14:paraId="34B9E0D4" w14:textId="62FF8CDB" w:rsidR="002B2D13" w:rsidRPr="002502C1" w:rsidRDefault="00DC6BB7" w:rsidP="00D60069">
            <w:pPr>
              <w:spacing w:after="80"/>
              <w:rPr>
                <w:noProof/>
              </w:rPr>
            </w:pPr>
            <w:r>
              <w:rPr>
                <w:noProof/>
              </w:rPr>
              <w:t>Jose Víctor Gutérrez Molina</w:t>
            </w:r>
          </w:p>
        </w:tc>
        <w:tc>
          <w:tcPr>
            <w:tcW w:w="1701" w:type="dxa"/>
          </w:tcPr>
          <w:p w14:paraId="59F2E3F4" w14:textId="77777777" w:rsidR="002B2D13" w:rsidRPr="002502C1" w:rsidRDefault="00C716A1" w:rsidP="00D60069">
            <w:pPr>
              <w:pStyle w:val="Ttulo2"/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795647141"/>
                <w:placeholder>
                  <w:docPart w:val="5793AEB43D8A4F638EF9F94B918A5632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Encargado de tomar notas:</w:t>
                </w:r>
              </w:sdtContent>
            </w:sdt>
          </w:p>
        </w:tc>
        <w:tc>
          <w:tcPr>
            <w:tcW w:w="2947" w:type="dxa"/>
          </w:tcPr>
          <w:p w14:paraId="2561A626" w14:textId="77777777" w:rsidR="0011534E" w:rsidRDefault="0011534E" w:rsidP="0011534E">
            <w:pPr>
              <w:rPr>
                <w:noProof/>
              </w:rPr>
            </w:pPr>
            <w:r>
              <w:rPr>
                <w:noProof/>
              </w:rPr>
              <w:t>Jose Víctor Gutiérrez Molina.</w:t>
            </w:r>
          </w:p>
          <w:p w14:paraId="561FF7A8" w14:textId="056C4361" w:rsidR="002B2D13" w:rsidRPr="002502C1" w:rsidRDefault="002B2D13" w:rsidP="00D60069">
            <w:pPr>
              <w:spacing w:after="80"/>
              <w:rPr>
                <w:noProof/>
              </w:rPr>
            </w:pPr>
          </w:p>
        </w:tc>
      </w:tr>
      <w:tr w:rsidR="002B2D13" w:rsidRPr="002502C1" w14:paraId="75092AF9" w14:textId="77777777" w:rsidTr="000772A4">
        <w:tc>
          <w:tcPr>
            <w:tcW w:w="1965" w:type="dxa"/>
          </w:tcPr>
          <w:p w14:paraId="2183D516" w14:textId="77777777" w:rsidR="002B2D13" w:rsidRPr="002502C1" w:rsidRDefault="00C716A1" w:rsidP="00D60069">
            <w:pPr>
              <w:pStyle w:val="Ttulo2"/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1232768380"/>
                <w:placeholder>
                  <w:docPart w:val="DDE5B47FE13B439B8983A408B3445512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Controlador del tiempo:</w:t>
                </w:r>
              </w:sdtContent>
            </w:sdt>
          </w:p>
        </w:tc>
        <w:tc>
          <w:tcPr>
            <w:tcW w:w="3705" w:type="dxa"/>
          </w:tcPr>
          <w:p w14:paraId="59927705" w14:textId="6612A10F" w:rsidR="002B2D13" w:rsidRPr="002502C1" w:rsidRDefault="00DB0005" w:rsidP="00D60069">
            <w:pPr>
              <w:spacing w:after="80"/>
              <w:rPr>
                <w:noProof/>
              </w:rPr>
            </w:pPr>
            <w:r>
              <w:rPr>
                <w:noProof/>
              </w:rPr>
              <w:t>Jose V</w:t>
            </w:r>
            <w:r w:rsidR="00CB51A5">
              <w:rPr>
                <w:noProof/>
              </w:rPr>
              <w:t>íctor Gutiérrez Molina</w:t>
            </w:r>
          </w:p>
        </w:tc>
        <w:tc>
          <w:tcPr>
            <w:tcW w:w="1701" w:type="dxa"/>
          </w:tcPr>
          <w:p w14:paraId="62ECE656" w14:textId="77777777" w:rsidR="002B2D13" w:rsidRPr="002502C1" w:rsidRDefault="002B2D13" w:rsidP="00D60069">
            <w:pPr>
              <w:pStyle w:val="Ttulo2"/>
              <w:spacing w:after="80"/>
              <w:rPr>
                <w:noProof/>
              </w:rPr>
            </w:pPr>
          </w:p>
        </w:tc>
        <w:tc>
          <w:tcPr>
            <w:tcW w:w="2947" w:type="dxa"/>
          </w:tcPr>
          <w:p w14:paraId="354D642F" w14:textId="77777777" w:rsidR="002B2D13" w:rsidRPr="002502C1" w:rsidRDefault="002B2D13" w:rsidP="00D60069">
            <w:pPr>
              <w:spacing w:after="80"/>
              <w:rPr>
                <w:noProof/>
              </w:rPr>
            </w:pPr>
          </w:p>
        </w:tc>
      </w:tr>
    </w:tbl>
    <w:tbl>
      <w:tblPr>
        <w:tblW w:w="5000" w:type="pct"/>
        <w:tblCellMar>
          <w:top w:w="14" w:type="dxa"/>
          <w:left w:w="0" w:type="dxa"/>
          <w:bottom w:w="14" w:type="dxa"/>
          <w:right w:w="0" w:type="dxa"/>
        </w:tblCellMar>
        <w:tblLook w:val="0000" w:firstRow="0" w:lastRow="0" w:firstColumn="0" w:lastColumn="0" w:noHBand="0" w:noVBand="0"/>
        <w:tblDescription w:val="Tabla de diseño"/>
      </w:tblPr>
      <w:tblGrid>
        <w:gridCol w:w="1843"/>
        <w:gridCol w:w="8475"/>
      </w:tblGrid>
      <w:tr w:rsidR="002B2D13" w:rsidRPr="002502C1" w14:paraId="4F3DE288" w14:textId="77777777" w:rsidTr="00D25C50">
        <w:tc>
          <w:tcPr>
            <w:tcW w:w="1843" w:type="dxa"/>
            <w:tcMar>
              <w:top w:w="144" w:type="dxa"/>
            </w:tcMar>
          </w:tcPr>
          <w:p w14:paraId="7BC292BB" w14:textId="77777777" w:rsidR="002B2D13" w:rsidRPr="002502C1" w:rsidRDefault="00C716A1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1643469904"/>
                <w:placeholder>
                  <w:docPart w:val="5643BBBF49794E4E961751108A01B57C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Asistentes:</w:t>
                </w:r>
              </w:sdtContent>
            </w:sdt>
          </w:p>
        </w:tc>
        <w:tc>
          <w:tcPr>
            <w:tcW w:w="8475" w:type="dxa"/>
            <w:tcMar>
              <w:top w:w="144" w:type="dxa"/>
            </w:tcMar>
          </w:tcPr>
          <w:p w14:paraId="0FE47B7D" w14:textId="0FD062B7" w:rsidR="002B2D13" w:rsidRDefault="00EC077A" w:rsidP="00D62E01">
            <w:pPr>
              <w:rPr>
                <w:noProof/>
              </w:rPr>
            </w:pPr>
            <w:r>
              <w:rPr>
                <w:noProof/>
              </w:rPr>
              <w:t>Esti</w:t>
            </w:r>
            <w:r w:rsidR="005F662B">
              <w:rPr>
                <w:noProof/>
              </w:rPr>
              <w:t>b</w:t>
            </w:r>
            <w:r>
              <w:rPr>
                <w:noProof/>
              </w:rPr>
              <w:t>en Andres Acuña Garita</w:t>
            </w:r>
          </w:p>
          <w:p w14:paraId="21D11BDD" w14:textId="77777777" w:rsidR="005B45D7" w:rsidRDefault="005B45D7" w:rsidP="00D62E01">
            <w:pPr>
              <w:rPr>
                <w:noProof/>
              </w:rPr>
            </w:pPr>
            <w:r>
              <w:rPr>
                <w:noProof/>
              </w:rPr>
              <w:t>Jose Víctor Gutiérrez Molina.</w:t>
            </w:r>
          </w:p>
          <w:p w14:paraId="08278E31" w14:textId="45CC1ED9" w:rsidR="005B45D7" w:rsidRDefault="005B45D7" w:rsidP="00D62E01">
            <w:pPr>
              <w:rPr>
                <w:noProof/>
              </w:rPr>
            </w:pPr>
            <w:r>
              <w:rPr>
                <w:noProof/>
              </w:rPr>
              <w:t>Josvy Rodrigo Ortiz Salazar</w:t>
            </w:r>
            <w:r w:rsidR="00AC3EAD">
              <w:rPr>
                <w:noProof/>
              </w:rPr>
              <w:t>.</w:t>
            </w:r>
          </w:p>
          <w:p w14:paraId="540458B6" w14:textId="11D6AA88" w:rsidR="00AC3EAD" w:rsidRDefault="00AC3EAD" w:rsidP="00D62E01">
            <w:pPr>
              <w:rPr>
                <w:noProof/>
              </w:rPr>
            </w:pPr>
            <w:r>
              <w:rPr>
                <w:noProof/>
              </w:rPr>
              <w:t>Daniel Antonio Quiros</w:t>
            </w:r>
            <w:r w:rsidR="001C2802">
              <w:rPr>
                <w:noProof/>
              </w:rPr>
              <w:t xml:space="preserve"> Madrigal</w:t>
            </w:r>
          </w:p>
          <w:p w14:paraId="103CEE0B" w14:textId="338C6AB3" w:rsidR="00AC3EAD" w:rsidRDefault="00AC3EAD" w:rsidP="00D62E01">
            <w:pPr>
              <w:rPr>
                <w:noProof/>
              </w:rPr>
            </w:pPr>
            <w:r>
              <w:rPr>
                <w:noProof/>
              </w:rPr>
              <w:t>Estiven David Retana Paniagua</w:t>
            </w:r>
          </w:p>
          <w:p w14:paraId="72840EEF" w14:textId="4A4A1D3A" w:rsidR="00AC3EAD" w:rsidRPr="002502C1" w:rsidRDefault="00AC3EAD" w:rsidP="00D62E01">
            <w:pPr>
              <w:rPr>
                <w:noProof/>
              </w:rPr>
            </w:pPr>
          </w:p>
        </w:tc>
      </w:tr>
      <w:tr w:rsidR="002B2D13" w:rsidRPr="002502C1" w14:paraId="2608D477" w14:textId="77777777" w:rsidTr="00D25C50">
        <w:tc>
          <w:tcPr>
            <w:tcW w:w="1843" w:type="dxa"/>
          </w:tcPr>
          <w:p w14:paraId="1428510D" w14:textId="77777777" w:rsidR="002B2D13" w:rsidRPr="002502C1" w:rsidRDefault="00C716A1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-1255275818"/>
                <w:placeholder>
                  <w:docPart w:val="19B3B74634A145799CF23D0E68064129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Lea:</w:t>
                </w:r>
              </w:sdtContent>
            </w:sdt>
          </w:p>
        </w:tc>
        <w:tc>
          <w:tcPr>
            <w:tcW w:w="8475" w:type="dxa"/>
          </w:tcPr>
          <w:p w14:paraId="0BDAD259" w14:textId="5B1D6E8C" w:rsidR="00216A7E" w:rsidRPr="002502C1" w:rsidRDefault="0011534E" w:rsidP="00216A7E">
            <w:pPr>
              <w:rPr>
                <w:noProof/>
              </w:rPr>
            </w:pPr>
            <w:r>
              <w:rPr>
                <w:noProof/>
              </w:rPr>
              <w:t>Ultimas pruebas para el proyecto</w:t>
            </w:r>
          </w:p>
          <w:p w14:paraId="69BA2ACC" w14:textId="6746222E" w:rsidR="00596EA5" w:rsidRPr="002502C1" w:rsidRDefault="00596EA5" w:rsidP="00C92FB1">
            <w:pPr>
              <w:rPr>
                <w:noProof/>
              </w:rPr>
            </w:pPr>
          </w:p>
        </w:tc>
      </w:tr>
      <w:tr w:rsidR="002B2D13" w:rsidRPr="002502C1" w14:paraId="3EC08192" w14:textId="77777777" w:rsidTr="00D25C50">
        <w:tc>
          <w:tcPr>
            <w:tcW w:w="1843" w:type="dxa"/>
          </w:tcPr>
          <w:p w14:paraId="3BCB927A" w14:textId="77777777" w:rsidR="002B2D13" w:rsidRPr="002502C1" w:rsidRDefault="00C716A1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681237791"/>
                <w:placeholder>
                  <w:docPart w:val="7B50A9F1953349C598B2617DEC35BE7A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Traiga:</w:t>
                </w:r>
              </w:sdtContent>
            </w:sdt>
          </w:p>
        </w:tc>
        <w:tc>
          <w:tcPr>
            <w:tcW w:w="8475" w:type="dxa"/>
          </w:tcPr>
          <w:p w14:paraId="0BBF2379" w14:textId="5600E9B1" w:rsidR="002B2D13" w:rsidRPr="002502C1" w:rsidRDefault="002B2D13" w:rsidP="00D62E01">
            <w:pPr>
              <w:rPr>
                <w:noProof/>
              </w:rPr>
            </w:pPr>
          </w:p>
        </w:tc>
      </w:tr>
    </w:tbl>
    <w:sdt>
      <w:sdtPr>
        <w:rPr>
          <w:noProof/>
        </w:rPr>
        <w:id w:val="-2901889"/>
        <w:placeholder>
          <w:docPart w:val="92EA5C4C1B6B456593E6B258AD7E4023"/>
        </w:placeholder>
        <w:temporary/>
        <w:showingPlcHdr/>
        <w15:appearance w15:val="hidden"/>
      </w:sdtPr>
      <w:sdtEndPr/>
      <w:sdtContent>
        <w:p w14:paraId="7A3782BF" w14:textId="77777777" w:rsidR="002B2D13" w:rsidRPr="002502C1" w:rsidRDefault="006344A8">
          <w:pPr>
            <w:pStyle w:val="Ttulo1"/>
            <w:rPr>
              <w:noProof/>
            </w:rPr>
          </w:pPr>
          <w:r w:rsidRPr="002502C1">
            <w:rPr>
              <w:noProof/>
              <w:lang w:bidi="es-ES"/>
            </w:rPr>
            <w:t>Minutos</w:t>
          </w:r>
        </w:p>
      </w:sdtContent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Tabla de diseño"/>
      </w:tblPr>
      <w:tblGrid>
        <w:gridCol w:w="1635"/>
        <w:gridCol w:w="4744"/>
        <w:gridCol w:w="1608"/>
        <w:gridCol w:w="2331"/>
      </w:tblGrid>
      <w:tr w:rsidR="002B2D13" w:rsidRPr="002502C1" w14:paraId="71A518B0" w14:textId="77777777" w:rsidTr="000772A4">
        <w:tc>
          <w:tcPr>
            <w:tcW w:w="1635" w:type="dxa"/>
          </w:tcPr>
          <w:bookmarkStart w:id="0" w:name="MinuteItems"/>
          <w:bookmarkStart w:id="1" w:name="MinuteTopicSection"/>
          <w:bookmarkEnd w:id="0"/>
          <w:p w14:paraId="3E9FC8E1" w14:textId="77777777" w:rsidR="002B2D13" w:rsidRPr="002502C1" w:rsidRDefault="00C716A1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90904773"/>
                <w:placeholder>
                  <w:docPart w:val="568F783408394E26AAF53567B6BEC413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Puntos de la agenda:</w:t>
                </w:r>
              </w:sdtContent>
            </w:sdt>
          </w:p>
        </w:tc>
        <w:tc>
          <w:tcPr>
            <w:tcW w:w="4744" w:type="dxa"/>
          </w:tcPr>
          <w:p w14:paraId="12EA445F" w14:textId="5C70AD61" w:rsidR="002B2D13" w:rsidRPr="002502C1" w:rsidRDefault="0011534E">
            <w:pPr>
              <w:rPr>
                <w:noProof/>
              </w:rPr>
            </w:pPr>
            <w:r>
              <w:rPr>
                <w:noProof/>
              </w:rPr>
              <w:t>18</w:t>
            </w:r>
            <w:r w:rsidR="00DB173C">
              <w:rPr>
                <w:noProof/>
              </w:rPr>
              <w:t xml:space="preserve"> </w:t>
            </w:r>
            <w:r w:rsidR="00EE7C68">
              <w:rPr>
                <w:noProof/>
              </w:rPr>
              <w:t xml:space="preserve">de </w:t>
            </w:r>
            <w:r>
              <w:rPr>
                <w:noProof/>
              </w:rPr>
              <w:t>abril</w:t>
            </w:r>
            <w:r w:rsidR="00EE7C68">
              <w:rPr>
                <w:noProof/>
              </w:rPr>
              <w:t xml:space="preserve"> del 2026</w:t>
            </w:r>
          </w:p>
        </w:tc>
        <w:tc>
          <w:tcPr>
            <w:tcW w:w="1608" w:type="dxa"/>
          </w:tcPr>
          <w:p w14:paraId="404DA1D1" w14:textId="77777777" w:rsidR="002B2D13" w:rsidRPr="002502C1" w:rsidRDefault="00C716A1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1737199064"/>
                <w:placeholder>
                  <w:docPart w:val="355844FE99974B2F9265B03103E88BB3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Moderador:</w:t>
                </w:r>
              </w:sdtContent>
            </w:sdt>
          </w:p>
        </w:tc>
        <w:tc>
          <w:tcPr>
            <w:tcW w:w="2331" w:type="dxa"/>
          </w:tcPr>
          <w:p w14:paraId="7D459654" w14:textId="551C0068" w:rsidR="002B2D13" w:rsidRPr="002502C1" w:rsidRDefault="00BE28C5">
            <w:pPr>
              <w:rPr>
                <w:noProof/>
              </w:rPr>
            </w:pPr>
            <w:r>
              <w:rPr>
                <w:noProof/>
              </w:rPr>
              <w:t>Jose Víctor Gutiérrez Moli</w:t>
            </w:r>
            <w:r w:rsidR="006D4248">
              <w:rPr>
                <w:noProof/>
              </w:rPr>
              <w:t>na</w:t>
            </w:r>
            <w:r w:rsidR="00EA1279">
              <w:rPr>
                <w:noProof/>
              </w:rPr>
              <w:t>.</w:t>
            </w:r>
          </w:p>
        </w:tc>
      </w:tr>
    </w:tbl>
    <w:p w14:paraId="65B101A9" w14:textId="77777777" w:rsidR="002B2D13" w:rsidRPr="002502C1" w:rsidRDefault="00C716A1">
      <w:pPr>
        <w:pStyle w:val="Ttulo4"/>
        <w:rPr>
          <w:noProof/>
        </w:rPr>
      </w:pPr>
      <w:sdt>
        <w:sdtPr>
          <w:rPr>
            <w:noProof/>
          </w:rPr>
          <w:id w:val="-391195506"/>
          <w:placeholder>
            <w:docPart w:val="A2DB0B383B6B4C06B256A55124D9502F"/>
          </w:placeholder>
          <w:temporary/>
          <w:showingPlcHdr/>
          <w15:appearance w15:val="hidden"/>
        </w:sdtPr>
        <w:sdtEndPr/>
        <w:sdtContent>
          <w:r w:rsidR="006344A8" w:rsidRPr="002502C1">
            <w:rPr>
              <w:noProof/>
              <w:lang w:bidi="es-ES"/>
            </w:rPr>
            <w:t>Debate:</w:t>
          </w:r>
        </w:sdtContent>
      </w:sdt>
    </w:p>
    <w:p w14:paraId="68C92581" w14:textId="1C8345A9" w:rsidR="00591F82" w:rsidRPr="002502C1" w:rsidRDefault="00D64285" w:rsidP="00591F82">
      <w:pPr>
        <w:rPr>
          <w:noProof/>
        </w:rPr>
      </w:pPr>
      <w:r>
        <w:rPr>
          <w:noProof/>
        </w:rPr>
        <w:t xml:space="preserve"> </w:t>
      </w:r>
      <w:r w:rsidR="0011534E">
        <w:rPr>
          <w:noProof/>
        </w:rPr>
        <w:t>Revisamos el proyecto desde el repositorio maestro de E</w:t>
      </w:r>
      <w:r w:rsidR="00717882">
        <w:rPr>
          <w:noProof/>
        </w:rPr>
        <w:t>stiben Acuña</w:t>
      </w:r>
      <w:r w:rsidR="005F662B">
        <w:rPr>
          <w:noProof/>
        </w:rPr>
        <w:t>,aclarando punto por punto.</w:t>
      </w:r>
    </w:p>
    <w:p w14:paraId="5299959F" w14:textId="3D9719E4" w:rsidR="002B2D13" w:rsidRPr="002502C1" w:rsidRDefault="002B2D13">
      <w:pPr>
        <w:rPr>
          <w:noProof/>
        </w:rPr>
      </w:pPr>
    </w:p>
    <w:p w14:paraId="690DDDCF" w14:textId="77777777" w:rsidR="002B2D13" w:rsidRPr="002502C1" w:rsidRDefault="00C716A1">
      <w:pPr>
        <w:pStyle w:val="Ttulo4"/>
        <w:rPr>
          <w:noProof/>
        </w:rPr>
      </w:pPr>
      <w:sdt>
        <w:sdtPr>
          <w:rPr>
            <w:noProof/>
          </w:rPr>
          <w:id w:val="1574465788"/>
          <w:placeholder>
            <w:docPart w:val="44CABD754CC94BBE8C1338D2E28551F2"/>
          </w:placeholder>
          <w:temporary/>
          <w:showingPlcHdr/>
          <w15:appearance w15:val="hidden"/>
        </w:sdtPr>
        <w:sdtEndPr/>
        <w:sdtContent>
          <w:r w:rsidR="006344A8" w:rsidRPr="002502C1">
            <w:rPr>
              <w:noProof/>
              <w:lang w:bidi="es-ES"/>
            </w:rPr>
            <w:t>Conclusiones:</w:t>
          </w:r>
        </w:sdtContent>
      </w:sdt>
    </w:p>
    <w:p w14:paraId="0FC7DBEA" w14:textId="2D31A836" w:rsidR="004E6053" w:rsidRPr="002502C1" w:rsidRDefault="00921622" w:rsidP="004E6053">
      <w:pPr>
        <w:rPr>
          <w:noProof/>
        </w:rPr>
      </w:pPr>
      <w:r>
        <w:rPr>
          <w:noProof/>
        </w:rPr>
        <w:t>El proyecto e</w:t>
      </w:r>
      <w:r w:rsidR="00360974">
        <w:rPr>
          <w:noProof/>
        </w:rPr>
        <w:t>st</w:t>
      </w:r>
      <w:r w:rsidR="005F662B">
        <w:rPr>
          <w:noProof/>
        </w:rPr>
        <w:t>a listo para producción</w:t>
      </w:r>
    </w:p>
    <w:bookmarkStart w:id="2" w:name="MinuteDiscussion"/>
    <w:bookmarkStart w:id="3" w:name="MinuteActionItems"/>
    <w:bookmarkEnd w:id="1"/>
    <w:bookmarkEnd w:id="2"/>
    <w:bookmarkEnd w:id="3"/>
    <w:p w14:paraId="4A78B0FF" w14:textId="77777777" w:rsidR="002B2D13" w:rsidRPr="002502C1" w:rsidRDefault="00C716A1">
      <w:pPr>
        <w:pStyle w:val="Ttulo1"/>
        <w:rPr>
          <w:noProof/>
        </w:rPr>
      </w:pPr>
      <w:sdt>
        <w:sdtPr>
          <w:rPr>
            <w:noProof/>
          </w:rPr>
          <w:id w:val="-1794281877"/>
          <w:placeholder>
            <w:docPart w:val="A3F492BCD7E34E41B6A4D6F3A90C30A9"/>
          </w:placeholder>
          <w:temporary/>
          <w:showingPlcHdr/>
          <w15:appearance w15:val="hidden"/>
        </w:sdtPr>
        <w:sdtEndPr/>
        <w:sdtContent>
          <w:r w:rsidR="006344A8" w:rsidRPr="002502C1">
            <w:rPr>
              <w:noProof/>
              <w:lang w:bidi="es-ES"/>
            </w:rPr>
            <w:t>Otra información</w:t>
          </w:r>
        </w:sdtContent>
      </w:sdt>
    </w:p>
    <w:p w14:paraId="1722F728" w14:textId="6EF5CA7F" w:rsidR="004E1196" w:rsidRPr="005F662B" w:rsidRDefault="004E1196" w:rsidP="005F662B">
      <w:pPr>
        <w:jc w:val="both"/>
        <w:rPr>
          <w:noProof/>
        </w:rPr>
      </w:pPr>
    </w:p>
    <w:p w14:paraId="7CD32338" w14:textId="77777777" w:rsidR="004E1196" w:rsidRPr="004E1196" w:rsidRDefault="004E1196" w:rsidP="004E1196">
      <w:pPr>
        <w:pStyle w:val="Ttulo4"/>
        <w:jc w:val="both"/>
        <w:rPr>
          <w:noProof/>
        </w:rPr>
      </w:pPr>
    </w:p>
    <w:sectPr w:rsidR="004E1196" w:rsidRPr="004E1196" w:rsidSect="00222B7B">
      <w:footerReference w:type="default" r:id="rId7"/>
      <w:type w:val="continuous"/>
      <w:pgSz w:w="11906" w:h="16838" w:code="9"/>
      <w:pgMar w:top="794" w:right="794" w:bottom="794" w:left="794" w:header="720" w:footer="646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09A6E" w14:textId="77777777" w:rsidR="00C716A1" w:rsidRDefault="00C716A1">
      <w:pPr>
        <w:spacing w:before="0" w:after="0"/>
      </w:pPr>
      <w:r>
        <w:separator/>
      </w:r>
    </w:p>
  </w:endnote>
  <w:endnote w:type="continuationSeparator" w:id="0">
    <w:p w14:paraId="6C91520A" w14:textId="77777777" w:rsidR="00C716A1" w:rsidRDefault="00C716A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DB9434" w14:textId="77777777" w:rsidR="002B2D13" w:rsidRDefault="006344A8">
        <w:pPr>
          <w:pStyle w:val="Piedepgina"/>
        </w:pPr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3D5BF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B846F" w14:textId="77777777" w:rsidR="00C716A1" w:rsidRDefault="00C716A1">
      <w:pPr>
        <w:spacing w:before="0" w:after="0"/>
      </w:pPr>
      <w:r>
        <w:separator/>
      </w:r>
    </w:p>
  </w:footnote>
  <w:footnote w:type="continuationSeparator" w:id="0">
    <w:p w14:paraId="310939CA" w14:textId="77777777" w:rsidR="00C716A1" w:rsidRDefault="00C716A1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2954E62A"/>
    <w:lvl w:ilvl="0">
      <w:start w:val="1"/>
      <w:numFmt w:val="bullet"/>
      <w:pStyle w:val="Listaconvieta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18697257">
    <w:abstractNumId w:val="2"/>
  </w:num>
  <w:num w:numId="2" w16cid:durableId="1060325058">
    <w:abstractNumId w:val="3"/>
  </w:num>
  <w:num w:numId="3" w16cid:durableId="1972515102">
    <w:abstractNumId w:val="1"/>
  </w:num>
  <w:num w:numId="4" w16cid:durableId="126751968">
    <w:abstractNumId w:val="0"/>
  </w:num>
  <w:num w:numId="5" w16cid:durableId="566959919">
    <w:abstractNumId w:val="1"/>
    <w:lvlOverride w:ilvl="0">
      <w:startOverride w:val="1"/>
    </w:lvlOverride>
  </w:num>
  <w:num w:numId="6" w16cid:durableId="7596392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D85"/>
    <w:rsid w:val="00042F19"/>
    <w:rsid w:val="00046ED2"/>
    <w:rsid w:val="000772A4"/>
    <w:rsid w:val="0009472C"/>
    <w:rsid w:val="000C46F2"/>
    <w:rsid w:val="0010499A"/>
    <w:rsid w:val="0011534E"/>
    <w:rsid w:val="00154084"/>
    <w:rsid w:val="001857C6"/>
    <w:rsid w:val="0019042C"/>
    <w:rsid w:val="001A2D0F"/>
    <w:rsid w:val="001A4850"/>
    <w:rsid w:val="001C2802"/>
    <w:rsid w:val="001E0877"/>
    <w:rsid w:val="00216A7E"/>
    <w:rsid w:val="00222B7B"/>
    <w:rsid w:val="0022619E"/>
    <w:rsid w:val="002502C1"/>
    <w:rsid w:val="0026689C"/>
    <w:rsid w:val="00292D5A"/>
    <w:rsid w:val="002A058F"/>
    <w:rsid w:val="002B2D13"/>
    <w:rsid w:val="002D73B0"/>
    <w:rsid w:val="00314182"/>
    <w:rsid w:val="00346B76"/>
    <w:rsid w:val="0034721D"/>
    <w:rsid w:val="00360974"/>
    <w:rsid w:val="00394851"/>
    <w:rsid w:val="003A5206"/>
    <w:rsid w:val="003D5BF7"/>
    <w:rsid w:val="003D5DC2"/>
    <w:rsid w:val="003E18B1"/>
    <w:rsid w:val="003E65C1"/>
    <w:rsid w:val="003F257D"/>
    <w:rsid w:val="003F7ABB"/>
    <w:rsid w:val="00484E4D"/>
    <w:rsid w:val="004C5FA2"/>
    <w:rsid w:val="004C7EE0"/>
    <w:rsid w:val="004E1196"/>
    <w:rsid w:val="004E6053"/>
    <w:rsid w:val="005776AC"/>
    <w:rsid w:val="005779B8"/>
    <w:rsid w:val="005824A9"/>
    <w:rsid w:val="00590939"/>
    <w:rsid w:val="00590B97"/>
    <w:rsid w:val="00591F82"/>
    <w:rsid w:val="005961D7"/>
    <w:rsid w:val="00596EA5"/>
    <w:rsid w:val="005A50B2"/>
    <w:rsid w:val="005A7328"/>
    <w:rsid w:val="005B45D7"/>
    <w:rsid w:val="005E3D6B"/>
    <w:rsid w:val="005E7008"/>
    <w:rsid w:val="005F662B"/>
    <w:rsid w:val="006049D4"/>
    <w:rsid w:val="00625DB4"/>
    <w:rsid w:val="006344A8"/>
    <w:rsid w:val="00660EF4"/>
    <w:rsid w:val="006D4248"/>
    <w:rsid w:val="006F7743"/>
    <w:rsid w:val="00717882"/>
    <w:rsid w:val="00734D4F"/>
    <w:rsid w:val="00734EEC"/>
    <w:rsid w:val="00755823"/>
    <w:rsid w:val="00785227"/>
    <w:rsid w:val="007F04FA"/>
    <w:rsid w:val="007F0879"/>
    <w:rsid w:val="00831068"/>
    <w:rsid w:val="008407FD"/>
    <w:rsid w:val="00921622"/>
    <w:rsid w:val="009A7698"/>
    <w:rsid w:val="00A02371"/>
    <w:rsid w:val="00A0683F"/>
    <w:rsid w:val="00A11F20"/>
    <w:rsid w:val="00A503DE"/>
    <w:rsid w:val="00A775C9"/>
    <w:rsid w:val="00AC1A2B"/>
    <w:rsid w:val="00AC3EAD"/>
    <w:rsid w:val="00B102FD"/>
    <w:rsid w:val="00B13BF8"/>
    <w:rsid w:val="00B31CEC"/>
    <w:rsid w:val="00B91EE2"/>
    <w:rsid w:val="00BA4223"/>
    <w:rsid w:val="00BC5A53"/>
    <w:rsid w:val="00BD6052"/>
    <w:rsid w:val="00BE28C5"/>
    <w:rsid w:val="00BF38AC"/>
    <w:rsid w:val="00C07994"/>
    <w:rsid w:val="00C115C7"/>
    <w:rsid w:val="00C30307"/>
    <w:rsid w:val="00C50D17"/>
    <w:rsid w:val="00C70D85"/>
    <w:rsid w:val="00C716A1"/>
    <w:rsid w:val="00C92FB1"/>
    <w:rsid w:val="00CB51A5"/>
    <w:rsid w:val="00CE3CAD"/>
    <w:rsid w:val="00D03B21"/>
    <w:rsid w:val="00D25C50"/>
    <w:rsid w:val="00D60069"/>
    <w:rsid w:val="00D60F45"/>
    <w:rsid w:val="00D62E01"/>
    <w:rsid w:val="00D64285"/>
    <w:rsid w:val="00D661EE"/>
    <w:rsid w:val="00D72136"/>
    <w:rsid w:val="00D97A9A"/>
    <w:rsid w:val="00DB0005"/>
    <w:rsid w:val="00DB173C"/>
    <w:rsid w:val="00DC6BB7"/>
    <w:rsid w:val="00DF7D57"/>
    <w:rsid w:val="00E048B4"/>
    <w:rsid w:val="00E15DA3"/>
    <w:rsid w:val="00E37C33"/>
    <w:rsid w:val="00E67995"/>
    <w:rsid w:val="00EA1279"/>
    <w:rsid w:val="00EB58B8"/>
    <w:rsid w:val="00EB670E"/>
    <w:rsid w:val="00EC077A"/>
    <w:rsid w:val="00EE7C68"/>
    <w:rsid w:val="00EF4865"/>
    <w:rsid w:val="00F434DD"/>
    <w:rsid w:val="00F83CE7"/>
    <w:rsid w:val="00F875F0"/>
    <w:rsid w:val="00F95BDD"/>
    <w:rsid w:val="00FA0249"/>
    <w:rsid w:val="00FD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A05DB19"/>
  <w15:docId w15:val="{C8A75461-A5F6-4F87-B3D9-D5160955E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19"/>
        <w:szCs w:val="19"/>
        <w:lang w:val="es-E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053"/>
    <w:pPr>
      <w:spacing w:line="216" w:lineRule="auto"/>
    </w:pPr>
  </w:style>
  <w:style w:type="paragraph" w:styleId="Ttulo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Ttulo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Ttulo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Ttulo4">
    <w:name w:val="heading 4"/>
    <w:basedOn w:val="Normal"/>
    <w:link w:val="Ttulo4C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Ttulo4Car">
    <w:name w:val="Título 4 Car"/>
    <w:basedOn w:val="Fuentedeprrafopredeter"/>
    <w:link w:val="Ttulo4"/>
    <w:uiPriority w:val="9"/>
    <w:rsid w:val="00D60069"/>
    <w:rPr>
      <w:b/>
    </w:rPr>
  </w:style>
  <w:style w:type="paragraph" w:styleId="Listaconvietas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pPr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Pr>
      <w:rFonts w:asciiTheme="minorHAnsi" w:hAnsiTheme="minorHAnsi"/>
      <w:sz w:val="19"/>
    </w:rPr>
  </w:style>
  <w:style w:type="paragraph" w:styleId="Piedepgina">
    <w:name w:val="footer"/>
    <w:basedOn w:val="Normal"/>
    <w:link w:val="PiedepginaCar"/>
    <w:uiPriority w:val="99"/>
    <w:unhideWhenUsed/>
    <w:pPr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Pr>
      <w:rFonts w:asciiTheme="minorHAnsi" w:hAnsiTheme="minorHAnsi"/>
      <w:sz w:val="19"/>
    </w:rPr>
  </w:style>
  <w:style w:type="paragraph" w:styleId="Ttulo">
    <w:name w:val="Title"/>
    <w:basedOn w:val="Normal"/>
    <w:link w:val="TtuloC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Tablaconcuadrcula1clara">
    <w:name w:val="Grid Table 1 Light"/>
    <w:basedOn w:val="Tablanormal"/>
    <w:uiPriority w:val="46"/>
    <w:rsid w:val="00660EF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5">
    <w:name w:val="Plain Table 5"/>
    <w:basedOn w:val="Tablanormal"/>
    <w:uiPriority w:val="45"/>
    <w:rsid w:val="00660EF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 w:val="0"/>
        <w:iCs/>
        <w:sz w:val="19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4C7E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URLING\AppData\Roaming\Microsoft\Templates\Acta%20de%20reuni&#243;n%20informa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0B8C406D16E47469A1D351595229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BFFE2-FD89-4E98-8F3F-691BB8741E69}"/>
      </w:docPartPr>
      <w:docPartBody>
        <w:p w:rsidR="00103E69" w:rsidRDefault="00103E69">
          <w:pPr>
            <w:pStyle w:val="50B8C406D16E47469A1D3515952292DA"/>
          </w:pPr>
          <w:r w:rsidRPr="002502C1">
            <w:rPr>
              <w:noProof/>
              <w:lang w:bidi="es-ES"/>
            </w:rPr>
            <w:t>Ubicación</w:t>
          </w:r>
        </w:p>
      </w:docPartBody>
    </w:docPart>
    <w:docPart>
      <w:docPartPr>
        <w:name w:val="9520DFF54B0A433092BA45FA059E5C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48182D-7B39-487B-9D46-0A58F485E0F8}"/>
      </w:docPartPr>
      <w:docPartBody>
        <w:p w:rsidR="00103E69" w:rsidRDefault="00103E69">
          <w:pPr>
            <w:pStyle w:val="9520DFF54B0A433092BA45FA059E5CE6"/>
          </w:pPr>
          <w:r w:rsidRPr="002502C1">
            <w:rPr>
              <w:noProof/>
              <w:lang w:bidi="es-ES"/>
            </w:rPr>
            <w:t>Reunión organizada por:</w:t>
          </w:r>
        </w:p>
      </w:docPartBody>
    </w:docPart>
    <w:docPart>
      <w:docPartPr>
        <w:name w:val="B89071A01FC1482680C5C7EC3AEDF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623689-2E41-439D-BCD3-55A9215A382E}"/>
      </w:docPartPr>
      <w:docPartBody>
        <w:p w:rsidR="00103E69" w:rsidRDefault="00103E69">
          <w:pPr>
            <w:pStyle w:val="B89071A01FC1482680C5C7EC3AEDFB27"/>
          </w:pPr>
          <w:r w:rsidRPr="002502C1">
            <w:rPr>
              <w:noProof/>
              <w:lang w:bidi="es-ES"/>
            </w:rPr>
            <w:t>Tipo de reunión:</w:t>
          </w:r>
        </w:p>
      </w:docPartBody>
    </w:docPart>
    <w:docPart>
      <w:docPartPr>
        <w:name w:val="FD3F415EF06B43108666AB566F66C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807AED-9848-46A1-8E50-5257855648B7}"/>
      </w:docPartPr>
      <w:docPartBody>
        <w:p w:rsidR="00103E69" w:rsidRDefault="00103E69">
          <w:pPr>
            <w:pStyle w:val="FD3F415EF06B43108666AB566F66CD67"/>
          </w:pPr>
          <w:r w:rsidRPr="002502C1">
            <w:rPr>
              <w:noProof/>
              <w:lang w:bidi="es-ES"/>
            </w:rPr>
            <w:t>Responsable:</w:t>
          </w:r>
        </w:p>
      </w:docPartBody>
    </w:docPart>
    <w:docPart>
      <w:docPartPr>
        <w:name w:val="5793AEB43D8A4F638EF9F94B918A56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E1673F-3E2C-49AE-8182-841CC996D0B3}"/>
      </w:docPartPr>
      <w:docPartBody>
        <w:p w:rsidR="00103E69" w:rsidRDefault="00103E69">
          <w:pPr>
            <w:pStyle w:val="5793AEB43D8A4F638EF9F94B918A5632"/>
          </w:pPr>
          <w:r w:rsidRPr="002502C1">
            <w:rPr>
              <w:noProof/>
              <w:lang w:bidi="es-ES"/>
            </w:rPr>
            <w:t>Encargado de tomar notas:</w:t>
          </w:r>
        </w:p>
      </w:docPartBody>
    </w:docPart>
    <w:docPart>
      <w:docPartPr>
        <w:name w:val="DDE5B47FE13B439B8983A408B34455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19A63B-9055-473C-BEDE-D627CBC45CCB}"/>
      </w:docPartPr>
      <w:docPartBody>
        <w:p w:rsidR="00103E69" w:rsidRDefault="00103E69">
          <w:pPr>
            <w:pStyle w:val="DDE5B47FE13B439B8983A408B3445512"/>
          </w:pPr>
          <w:r w:rsidRPr="002502C1">
            <w:rPr>
              <w:noProof/>
              <w:lang w:bidi="es-ES"/>
            </w:rPr>
            <w:t>Controlador del tiempo:</w:t>
          </w:r>
        </w:p>
      </w:docPartBody>
    </w:docPart>
    <w:docPart>
      <w:docPartPr>
        <w:name w:val="5643BBBF49794E4E961751108A01B5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38FF4-6FCF-4964-8162-77A79FE40F17}"/>
      </w:docPartPr>
      <w:docPartBody>
        <w:p w:rsidR="00103E69" w:rsidRDefault="00103E69">
          <w:pPr>
            <w:pStyle w:val="5643BBBF49794E4E961751108A01B57C"/>
          </w:pPr>
          <w:r w:rsidRPr="002502C1">
            <w:rPr>
              <w:noProof/>
              <w:lang w:bidi="es-ES"/>
            </w:rPr>
            <w:t>Asistentes:</w:t>
          </w:r>
        </w:p>
      </w:docPartBody>
    </w:docPart>
    <w:docPart>
      <w:docPartPr>
        <w:name w:val="19B3B74634A145799CF23D0E680641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AC79EA-134E-405D-8AB6-CE31C9432667}"/>
      </w:docPartPr>
      <w:docPartBody>
        <w:p w:rsidR="00103E69" w:rsidRDefault="00103E69">
          <w:pPr>
            <w:pStyle w:val="19B3B74634A145799CF23D0E68064129"/>
          </w:pPr>
          <w:r w:rsidRPr="002502C1">
            <w:rPr>
              <w:noProof/>
              <w:lang w:bidi="es-ES"/>
            </w:rPr>
            <w:t>Lea:</w:t>
          </w:r>
        </w:p>
      </w:docPartBody>
    </w:docPart>
    <w:docPart>
      <w:docPartPr>
        <w:name w:val="7B50A9F1953349C598B2617DEC35BE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E8B2E8-3112-4BEF-BC7D-CBC616E3818E}"/>
      </w:docPartPr>
      <w:docPartBody>
        <w:p w:rsidR="00103E69" w:rsidRDefault="00103E69">
          <w:pPr>
            <w:pStyle w:val="7B50A9F1953349C598B2617DEC35BE7A"/>
          </w:pPr>
          <w:r w:rsidRPr="002502C1">
            <w:rPr>
              <w:noProof/>
              <w:lang w:bidi="es-ES"/>
            </w:rPr>
            <w:t>Traiga:</w:t>
          </w:r>
        </w:p>
      </w:docPartBody>
    </w:docPart>
    <w:docPart>
      <w:docPartPr>
        <w:name w:val="92EA5C4C1B6B456593E6B258AD7E40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8A2FA8-2468-48CD-A90E-9178856771B6}"/>
      </w:docPartPr>
      <w:docPartBody>
        <w:p w:rsidR="00103E69" w:rsidRDefault="00103E69">
          <w:pPr>
            <w:pStyle w:val="92EA5C4C1B6B456593E6B258AD7E4023"/>
          </w:pPr>
          <w:r w:rsidRPr="002502C1">
            <w:rPr>
              <w:noProof/>
              <w:lang w:bidi="es-ES"/>
            </w:rPr>
            <w:t>Minutos</w:t>
          </w:r>
        </w:p>
      </w:docPartBody>
    </w:docPart>
    <w:docPart>
      <w:docPartPr>
        <w:name w:val="568F783408394E26AAF53567B6BEC4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069A76-423E-44E6-A73A-67B412CC6D08}"/>
      </w:docPartPr>
      <w:docPartBody>
        <w:p w:rsidR="00103E69" w:rsidRDefault="00103E69">
          <w:pPr>
            <w:pStyle w:val="568F783408394E26AAF53567B6BEC413"/>
          </w:pPr>
          <w:r w:rsidRPr="002502C1">
            <w:rPr>
              <w:noProof/>
              <w:lang w:bidi="es-ES"/>
            </w:rPr>
            <w:t>Puntos de la agenda:</w:t>
          </w:r>
        </w:p>
      </w:docPartBody>
    </w:docPart>
    <w:docPart>
      <w:docPartPr>
        <w:name w:val="355844FE99974B2F9265B03103E88B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3034D-5164-425C-AE12-9826E5A87203}"/>
      </w:docPartPr>
      <w:docPartBody>
        <w:p w:rsidR="00103E69" w:rsidRDefault="00103E69">
          <w:pPr>
            <w:pStyle w:val="355844FE99974B2F9265B03103E88BB3"/>
          </w:pPr>
          <w:r w:rsidRPr="002502C1">
            <w:rPr>
              <w:noProof/>
              <w:lang w:bidi="es-ES"/>
            </w:rPr>
            <w:t>Moderador:</w:t>
          </w:r>
        </w:p>
      </w:docPartBody>
    </w:docPart>
    <w:docPart>
      <w:docPartPr>
        <w:name w:val="A2DB0B383B6B4C06B256A55124D95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A41FB4-87E7-448C-BF37-6F346363E595}"/>
      </w:docPartPr>
      <w:docPartBody>
        <w:p w:rsidR="00103E69" w:rsidRDefault="00103E69">
          <w:pPr>
            <w:pStyle w:val="A2DB0B383B6B4C06B256A55124D9502F"/>
          </w:pPr>
          <w:r w:rsidRPr="002502C1">
            <w:rPr>
              <w:noProof/>
              <w:lang w:bidi="es-ES"/>
            </w:rPr>
            <w:t>Debate:</w:t>
          </w:r>
        </w:p>
      </w:docPartBody>
    </w:docPart>
    <w:docPart>
      <w:docPartPr>
        <w:name w:val="44CABD754CC94BBE8C1338D2E2855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702666-074C-4545-B2B4-B674DCF47FBB}"/>
      </w:docPartPr>
      <w:docPartBody>
        <w:p w:rsidR="00103E69" w:rsidRDefault="00103E69">
          <w:pPr>
            <w:pStyle w:val="44CABD754CC94BBE8C1338D2E28551F2"/>
          </w:pPr>
          <w:r w:rsidRPr="002502C1">
            <w:rPr>
              <w:noProof/>
              <w:lang w:bidi="es-ES"/>
            </w:rPr>
            <w:t>Conclusiones:</w:t>
          </w:r>
        </w:p>
      </w:docPartBody>
    </w:docPart>
    <w:docPart>
      <w:docPartPr>
        <w:name w:val="A3F492BCD7E34E41B6A4D6F3A90C3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8F4836-5722-46A4-BDC9-CB326A871EC3}"/>
      </w:docPartPr>
      <w:docPartBody>
        <w:p w:rsidR="00103E69" w:rsidRDefault="00103E69">
          <w:pPr>
            <w:pStyle w:val="A3F492BCD7E34E41B6A4D6F3A90C30A9"/>
          </w:pPr>
          <w:r w:rsidRPr="002502C1">
            <w:rPr>
              <w:noProof/>
              <w:lang w:bidi="es-ES"/>
            </w:rPr>
            <w:t>Otra información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735"/>
    <w:rsid w:val="000143D5"/>
    <w:rsid w:val="00103E69"/>
    <w:rsid w:val="002D73B0"/>
    <w:rsid w:val="00484E4D"/>
    <w:rsid w:val="00487180"/>
    <w:rsid w:val="005B4735"/>
    <w:rsid w:val="005E7008"/>
    <w:rsid w:val="006049D4"/>
    <w:rsid w:val="00755823"/>
    <w:rsid w:val="00A02371"/>
    <w:rsid w:val="00A11F20"/>
    <w:rsid w:val="00A475AB"/>
    <w:rsid w:val="00A6177B"/>
    <w:rsid w:val="00B91EE2"/>
    <w:rsid w:val="00BA4223"/>
    <w:rsid w:val="00BD6052"/>
    <w:rsid w:val="00C50D17"/>
    <w:rsid w:val="00D73508"/>
    <w:rsid w:val="00E14F67"/>
    <w:rsid w:val="00E67848"/>
    <w:rsid w:val="00EB58B8"/>
    <w:rsid w:val="00EE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es-C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0B8C406D16E47469A1D3515952292DA">
    <w:name w:val="50B8C406D16E47469A1D3515952292DA"/>
  </w:style>
  <w:style w:type="paragraph" w:customStyle="1" w:styleId="9520DFF54B0A433092BA45FA059E5CE6">
    <w:name w:val="9520DFF54B0A433092BA45FA059E5CE6"/>
  </w:style>
  <w:style w:type="paragraph" w:customStyle="1" w:styleId="B89071A01FC1482680C5C7EC3AEDFB27">
    <w:name w:val="B89071A01FC1482680C5C7EC3AEDFB27"/>
  </w:style>
  <w:style w:type="paragraph" w:customStyle="1" w:styleId="FD3F415EF06B43108666AB566F66CD67">
    <w:name w:val="FD3F415EF06B43108666AB566F66CD67"/>
  </w:style>
  <w:style w:type="paragraph" w:customStyle="1" w:styleId="5793AEB43D8A4F638EF9F94B918A5632">
    <w:name w:val="5793AEB43D8A4F638EF9F94B918A5632"/>
  </w:style>
  <w:style w:type="paragraph" w:customStyle="1" w:styleId="DDE5B47FE13B439B8983A408B3445512">
    <w:name w:val="DDE5B47FE13B439B8983A408B3445512"/>
  </w:style>
  <w:style w:type="paragraph" w:customStyle="1" w:styleId="5643BBBF49794E4E961751108A01B57C">
    <w:name w:val="5643BBBF49794E4E961751108A01B57C"/>
  </w:style>
  <w:style w:type="paragraph" w:customStyle="1" w:styleId="19B3B74634A145799CF23D0E68064129">
    <w:name w:val="19B3B74634A145799CF23D0E68064129"/>
  </w:style>
  <w:style w:type="paragraph" w:customStyle="1" w:styleId="7B50A9F1953349C598B2617DEC35BE7A">
    <w:name w:val="7B50A9F1953349C598B2617DEC35BE7A"/>
  </w:style>
  <w:style w:type="paragraph" w:customStyle="1" w:styleId="92EA5C4C1B6B456593E6B258AD7E4023">
    <w:name w:val="92EA5C4C1B6B456593E6B258AD7E4023"/>
  </w:style>
  <w:style w:type="paragraph" w:customStyle="1" w:styleId="568F783408394E26AAF53567B6BEC413">
    <w:name w:val="568F783408394E26AAF53567B6BEC413"/>
  </w:style>
  <w:style w:type="paragraph" w:customStyle="1" w:styleId="355844FE99974B2F9265B03103E88BB3">
    <w:name w:val="355844FE99974B2F9265B03103E88BB3"/>
  </w:style>
  <w:style w:type="paragraph" w:customStyle="1" w:styleId="A2DB0B383B6B4C06B256A55124D9502F">
    <w:name w:val="A2DB0B383B6B4C06B256A55124D9502F"/>
  </w:style>
  <w:style w:type="paragraph" w:customStyle="1" w:styleId="44CABD754CC94BBE8C1338D2E28551F2">
    <w:name w:val="44CABD754CC94BBE8C1338D2E28551F2"/>
  </w:style>
  <w:style w:type="paragraph" w:customStyle="1" w:styleId="D063E567B58F4EA1B3ADA7DA714F0191">
    <w:name w:val="D063E567B58F4EA1B3ADA7DA714F0191"/>
  </w:style>
  <w:style w:type="paragraph" w:customStyle="1" w:styleId="DDF2D3B57F164354AC639A51D1F99CA2">
    <w:name w:val="DDF2D3B57F164354AC639A51D1F99CA2"/>
  </w:style>
  <w:style w:type="paragraph" w:customStyle="1" w:styleId="BE5AAB5D1A224F32B64D8CA6D19961A7">
    <w:name w:val="BE5AAB5D1A224F32B64D8CA6D19961A7"/>
  </w:style>
  <w:style w:type="paragraph" w:customStyle="1" w:styleId="A3F492BCD7E34E41B6A4D6F3A90C30A9">
    <w:name w:val="A3F492BCD7E34E41B6A4D6F3A90C30A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Acta de reunión informal.dotx</Template>
  <TotalTime>8</TotalTime>
  <Pages>1</Pages>
  <Words>113</Words>
  <Characters>667</Characters>
  <Application>Microsoft Office Word</Application>
  <DocSecurity>0</DocSecurity>
  <Lines>55</Lines>
  <Paragraphs>37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CURLING</dc:creator>
  <cp:keywords/>
  <dc:description/>
  <cp:lastModifiedBy>JOSE VICTOR GUTIERREZ MOLINA</cp:lastModifiedBy>
  <cp:revision>7</cp:revision>
  <dcterms:created xsi:type="dcterms:W3CDTF">2026-03-13T15:20:00Z</dcterms:created>
  <dcterms:modified xsi:type="dcterms:W3CDTF">2026-04-19T00:38:00Z</dcterms:modified>
  <cp:version/>
</cp:coreProperties>
</file>